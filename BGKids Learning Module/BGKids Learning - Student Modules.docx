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32AAE" w14:textId="54EF8FC0" w:rsidR="00220B9B" w:rsidRDefault="007766B6" w:rsidP="00220B9B">
      <w:r>
        <w:rPr>
          <w:noProof/>
        </w:rPr>
        <mc:AlternateContent>
          <mc:Choice Requires="wpg">
            <w:drawing>
              <wp:anchor distT="0" distB="0" distL="114300" distR="114300" simplePos="0" relativeHeight="251712512" behindDoc="1" locked="1" layoutInCell="1" allowOverlap="1" wp14:anchorId="7126B4AB" wp14:editId="693034EB">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67B837"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126B4AB"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0C67B837"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8222"/>
        <w:gridCol w:w="1524"/>
      </w:tblGrid>
      <w:tr w:rsidR="00FF2BC5" w14:paraId="18A19954" w14:textId="77777777" w:rsidTr="009E2A9E">
        <w:trPr>
          <w:trHeight w:val="3168"/>
        </w:trPr>
        <w:tc>
          <w:tcPr>
            <w:tcW w:w="8222" w:type="dxa"/>
            <w:tcMar>
              <w:top w:w="7200" w:type="dxa"/>
            </w:tcMar>
            <w:vAlign w:val="bottom"/>
          </w:tcPr>
          <w:p w14:paraId="1E891B45" w14:textId="2FAB4FFA" w:rsidR="00FF2BC5" w:rsidRPr="00671E55" w:rsidRDefault="00A61CA5" w:rsidP="00DA3FA3">
            <w:pPr>
              <w:pStyle w:val="Title"/>
              <w:shd w:val="clear" w:color="auto" w:fill="FFC000"/>
              <w:rPr>
                <w:color w:val="A53253" w:themeColor="accent3" w:themeShade="BF"/>
                <w:sz w:val="64"/>
                <w:szCs w:val="64"/>
              </w:rPr>
            </w:pPr>
            <w:r>
              <w:rPr>
                <w:noProof/>
              </w:rPr>
              <w:drawing>
                <wp:anchor distT="0" distB="0" distL="114300" distR="114300" simplePos="0" relativeHeight="251723776" behindDoc="0" locked="0" layoutInCell="1" allowOverlap="1" wp14:anchorId="116C5F20" wp14:editId="7B27BF70">
                  <wp:simplePos x="0" y="0"/>
                  <wp:positionH relativeFrom="margin">
                    <wp:posOffset>-187325</wp:posOffset>
                  </wp:positionH>
                  <wp:positionV relativeFrom="paragraph">
                    <wp:posOffset>-5891530</wp:posOffset>
                  </wp:positionV>
                  <wp:extent cx="7029450" cy="5295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9450"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9A5">
              <w:rPr>
                <w:color w:val="A53253" w:themeColor="accent3" w:themeShade="BF"/>
                <w:sz w:val="64"/>
                <w:szCs w:val="64"/>
              </w:rPr>
              <w:t xml:space="preserve">The </w:t>
            </w:r>
            <w:r w:rsidR="00DA3FA3">
              <w:rPr>
                <w:color w:val="A53253" w:themeColor="accent3" w:themeShade="BF"/>
                <w:sz w:val="64"/>
                <w:szCs w:val="64"/>
              </w:rPr>
              <w:t>Values of Life</w:t>
            </w:r>
            <w:r w:rsidR="00671E55">
              <w:rPr>
                <w:color w:val="A53253" w:themeColor="accent3" w:themeShade="BF"/>
                <w:sz w:val="64"/>
                <w:szCs w:val="64"/>
              </w:rPr>
              <w:t xml:space="preserve">  </w:t>
            </w:r>
            <w:r w:rsidR="00D528B9" w:rsidRPr="00671E55">
              <w:rPr>
                <w:color w:val="A53253" w:themeColor="accent3" w:themeShade="BF"/>
                <w:sz w:val="64"/>
                <w:szCs w:val="64"/>
              </w:rPr>
              <w:t xml:space="preserve"> </w:t>
            </w:r>
          </w:p>
          <w:p w14:paraId="0CE7F98A" w14:textId="68BF24A1" w:rsidR="00FF2BC5" w:rsidRDefault="00110784" w:rsidP="00D528B9">
            <w:pPr>
              <w:pStyle w:val="Subtitle"/>
            </w:pPr>
            <w:r w:rsidRPr="00110784">
              <w:rPr>
                <w:sz w:val="96"/>
                <w:szCs w:val="18"/>
              </w:rPr>
              <w:t>Bhagavad-gita</w:t>
            </w:r>
            <w:r>
              <w:rPr>
                <w:sz w:val="96"/>
                <w:szCs w:val="18"/>
              </w:rPr>
              <w:t xml:space="preserve"> </w:t>
            </w:r>
            <w:r>
              <w:rPr>
                <w:sz w:val="96"/>
                <w:szCs w:val="18"/>
              </w:rPr>
              <w:br/>
              <w:t>Kids Module</w:t>
            </w:r>
            <w:r w:rsidR="00DA3FA3">
              <w:rPr>
                <w:sz w:val="96"/>
                <w:szCs w:val="18"/>
              </w:rPr>
              <w:br/>
            </w:r>
            <w:r w:rsidR="00DA3FA3">
              <w:rPr>
                <w:color w:val="A53253" w:themeColor="accent3" w:themeShade="BF"/>
                <w:sz w:val="48"/>
                <w:szCs w:val="48"/>
                <w:shd w:val="clear" w:color="auto" w:fill="FFFFFF" w:themeFill="background1"/>
              </w:rPr>
              <w:t xml:space="preserve">   </w:t>
            </w:r>
            <w:r w:rsidR="00DA3FA3" w:rsidRPr="00DA3FA3">
              <w:rPr>
                <w:color w:val="A53253" w:themeColor="accent3" w:themeShade="BF"/>
                <w:sz w:val="48"/>
                <w:szCs w:val="48"/>
                <w:shd w:val="clear" w:color="auto" w:fill="FFFFFF" w:themeFill="background1"/>
              </w:rPr>
              <w:t>Online Zoom Class for Children</w:t>
            </w:r>
            <w:r w:rsidR="00E71178">
              <w:rPr>
                <w:color w:val="A53253" w:themeColor="accent3" w:themeShade="BF"/>
                <w:sz w:val="48"/>
                <w:szCs w:val="48"/>
                <w:shd w:val="clear" w:color="auto" w:fill="FFFFFF" w:themeFill="background1"/>
              </w:rPr>
              <w:t xml:space="preserve"> </w:t>
            </w:r>
            <w:r w:rsidR="00DA3FA3" w:rsidRPr="00DA3FA3">
              <w:t xml:space="preserve">   </w:t>
            </w:r>
          </w:p>
        </w:tc>
        <w:tc>
          <w:tcPr>
            <w:tcW w:w="1524" w:type="dxa"/>
          </w:tcPr>
          <w:p w14:paraId="3A5CE3F2" w14:textId="77777777" w:rsidR="00FF2BC5" w:rsidRDefault="00FF2BC5" w:rsidP="00220B9B">
            <w:pPr>
              <w:pStyle w:val="Title"/>
            </w:pPr>
          </w:p>
        </w:tc>
      </w:tr>
      <w:tr w:rsidR="00FF2BC5" w14:paraId="640BB8D9" w14:textId="77777777" w:rsidTr="009E2A9E">
        <w:tc>
          <w:tcPr>
            <w:tcW w:w="8222" w:type="dxa"/>
            <w:tcMar>
              <w:top w:w="454" w:type="dxa"/>
            </w:tcMar>
          </w:tcPr>
          <w:p w14:paraId="0A83D9E6" w14:textId="777E927B" w:rsidR="00FF2BC5" w:rsidRPr="00E71178" w:rsidRDefault="007E3ADB" w:rsidP="007E3ADB">
            <w:pPr>
              <w:pStyle w:val="Introduction"/>
              <w:rPr>
                <w:rFonts w:ascii="ScaGoudy" w:hAnsi="ScaGoudy"/>
                <w:b w:val="0"/>
                <w:bCs/>
                <w:i/>
                <w:iCs/>
                <w:sz w:val="28"/>
                <w:szCs w:val="28"/>
              </w:rPr>
            </w:pPr>
            <w:r w:rsidRPr="00E71178">
              <w:rPr>
                <w:rFonts w:ascii="ScaGoudy" w:hAnsi="ScaGoudy"/>
                <w:b w:val="0"/>
                <w:bCs/>
                <w:i/>
                <w:iCs/>
                <w:sz w:val="28"/>
                <w:szCs w:val="28"/>
              </w:rPr>
              <w:t>kaumära äcaret präjïo  dharmän bhägavatän iha</w:t>
            </w:r>
            <w:r w:rsidRPr="00E71178">
              <w:rPr>
                <w:rFonts w:ascii="ScaGoudy" w:hAnsi="ScaGoudy"/>
                <w:b w:val="0"/>
                <w:bCs/>
                <w:i/>
                <w:iCs/>
                <w:sz w:val="28"/>
                <w:szCs w:val="28"/>
              </w:rPr>
              <w:br/>
              <w:t>durlabhaà mänuñaà janma  tad apy adhruvam arthadam</w:t>
            </w:r>
          </w:p>
          <w:p w14:paraId="7F4B10BC" w14:textId="4421DF7B" w:rsidR="00FF2BC5" w:rsidRPr="00E71178" w:rsidRDefault="00DF2723" w:rsidP="00DF2723">
            <w:pPr>
              <w:pStyle w:val="Author"/>
              <w:jc w:val="right"/>
              <w:rPr>
                <w:rFonts w:ascii="ScaGoudy" w:hAnsi="ScaGoudy"/>
                <w:b/>
                <w:bCs/>
                <w:i/>
                <w:iCs/>
              </w:rPr>
            </w:pPr>
            <w:r w:rsidRPr="00E71178">
              <w:rPr>
                <w:rFonts w:ascii="ScaGoudy" w:hAnsi="ScaGoudy"/>
                <w:b/>
                <w:bCs/>
                <w:i/>
                <w:iCs/>
                <w:sz w:val="28"/>
                <w:szCs w:val="24"/>
              </w:rPr>
              <w:t>S</w:t>
            </w:r>
            <w:r w:rsidR="007E3ADB" w:rsidRPr="00E71178">
              <w:rPr>
                <w:rFonts w:ascii="ScaGoudy" w:hAnsi="ScaGoudy"/>
                <w:b/>
                <w:bCs/>
                <w:i/>
                <w:iCs/>
                <w:sz w:val="28"/>
                <w:szCs w:val="24"/>
              </w:rPr>
              <w:t>ré</w:t>
            </w:r>
            <w:r w:rsidRPr="00E71178">
              <w:rPr>
                <w:rFonts w:ascii="ScaGoudy" w:hAnsi="ScaGoudy"/>
                <w:b/>
                <w:bCs/>
                <w:i/>
                <w:iCs/>
                <w:sz w:val="28"/>
                <w:szCs w:val="24"/>
              </w:rPr>
              <w:t xml:space="preserve"> P</w:t>
            </w:r>
            <w:r w:rsidR="007E3ADB" w:rsidRPr="00E71178">
              <w:rPr>
                <w:rFonts w:ascii="ScaGoudy" w:hAnsi="ScaGoudy"/>
                <w:b/>
                <w:bCs/>
                <w:i/>
                <w:iCs/>
                <w:sz w:val="28"/>
                <w:szCs w:val="24"/>
              </w:rPr>
              <w:t>rahräda Maharaja (SB</w:t>
            </w:r>
            <w:r w:rsidRPr="00E71178">
              <w:rPr>
                <w:rFonts w:ascii="ScaGoudy" w:hAnsi="ScaGoudy"/>
                <w:b/>
                <w:bCs/>
                <w:i/>
                <w:iCs/>
                <w:sz w:val="28"/>
                <w:szCs w:val="24"/>
              </w:rPr>
              <w:t xml:space="preserve"> 7.6.1)</w:t>
            </w:r>
          </w:p>
        </w:tc>
        <w:tc>
          <w:tcPr>
            <w:tcW w:w="1524" w:type="dxa"/>
          </w:tcPr>
          <w:p w14:paraId="7DCE07BC" w14:textId="77777777" w:rsidR="00FF2BC5" w:rsidRPr="00E71178" w:rsidRDefault="00FF2BC5" w:rsidP="00FF2BC5">
            <w:pPr>
              <w:rPr>
                <w:b/>
                <w:bCs/>
              </w:rPr>
            </w:pPr>
          </w:p>
        </w:tc>
      </w:tr>
    </w:tbl>
    <w:p w14:paraId="30BF38EC" w14:textId="77777777" w:rsidR="00220B9B" w:rsidRDefault="00220B9B" w:rsidP="00220B9B"/>
    <w:p w14:paraId="32F77247" w14:textId="77777777" w:rsidR="007766B6" w:rsidRDefault="007766B6" w:rsidP="00220B9B">
      <w:pPr>
        <w:sectPr w:rsidR="007766B6" w:rsidSect="00A9093D">
          <w:type w:val="continuous"/>
          <w:pgSz w:w="11906" w:h="16838" w:code="9"/>
          <w:pgMar w:top="994" w:right="1080" w:bottom="720" w:left="1080"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8647"/>
        <w:gridCol w:w="425"/>
        <w:gridCol w:w="426"/>
        <w:gridCol w:w="582"/>
      </w:tblGrid>
      <w:tr w:rsidR="00DB5DAB" w14:paraId="28130C3B" w14:textId="77777777" w:rsidTr="00AB7A35">
        <w:trPr>
          <w:trHeight w:val="212"/>
        </w:trPr>
        <w:tc>
          <w:tcPr>
            <w:tcW w:w="9498" w:type="dxa"/>
            <w:gridSpan w:val="3"/>
          </w:tcPr>
          <w:p w14:paraId="53BE598B" w14:textId="0FE8B596" w:rsidR="005B6BBD" w:rsidRPr="00D825CF" w:rsidRDefault="005B6BBD" w:rsidP="005B6BBD">
            <w:pPr>
              <w:rPr>
                <w:noProof/>
              </w:rPr>
            </w:pPr>
            <w:bookmarkStart w:id="0" w:name="_Hlk124528188"/>
          </w:p>
        </w:tc>
        <w:tc>
          <w:tcPr>
            <w:tcW w:w="582" w:type="dxa"/>
            <w:shd w:val="clear" w:color="auto" w:fill="0070C0"/>
          </w:tcPr>
          <w:p w14:paraId="487E15B1" w14:textId="77777777" w:rsidR="005B6BBD" w:rsidRDefault="005B6BBD" w:rsidP="00300132"/>
        </w:tc>
      </w:tr>
      <w:tr w:rsidR="00DB5DAB" w:rsidRPr="005B6BBD" w14:paraId="799ADA35" w14:textId="77777777" w:rsidTr="00AB7A35">
        <w:trPr>
          <w:trHeight w:val="305"/>
        </w:trPr>
        <w:tc>
          <w:tcPr>
            <w:tcW w:w="8647" w:type="dxa"/>
            <w:shd w:val="clear" w:color="auto" w:fill="CB5577" w:themeFill="accent3"/>
          </w:tcPr>
          <w:p w14:paraId="23293DF6" w14:textId="3E6CAA7E" w:rsidR="007E3857" w:rsidRPr="00AB7A35" w:rsidRDefault="00AB7A35" w:rsidP="00AB7A35">
            <w:pPr>
              <w:pStyle w:val="Subtitle"/>
              <w:rPr>
                <w:color w:val="FFFF00"/>
                <w:sz w:val="72"/>
                <w:szCs w:val="16"/>
              </w:rPr>
            </w:pPr>
            <w:r w:rsidRPr="00AB7A35">
              <w:rPr>
                <w:color w:val="FFFF00"/>
                <w:sz w:val="72"/>
                <w:szCs w:val="16"/>
              </w:rPr>
              <w:t>Pendahuluan</w:t>
            </w:r>
          </w:p>
        </w:tc>
        <w:tc>
          <w:tcPr>
            <w:tcW w:w="425" w:type="dxa"/>
            <w:shd w:val="clear" w:color="auto" w:fill="CB5577" w:themeFill="accent3"/>
            <w:vAlign w:val="center"/>
          </w:tcPr>
          <w:p w14:paraId="003ABF64" w14:textId="11DFA58E" w:rsidR="001E2618" w:rsidRPr="009802BB" w:rsidRDefault="001E2618" w:rsidP="009802BB">
            <w:pPr>
              <w:pStyle w:val="Quote"/>
              <w:rPr>
                <w:rStyle w:val="Strong"/>
                <w:b w:val="0"/>
                <w:bCs w:val="0"/>
              </w:rPr>
            </w:pPr>
          </w:p>
        </w:tc>
        <w:tc>
          <w:tcPr>
            <w:tcW w:w="426" w:type="dxa"/>
            <w:shd w:val="clear" w:color="auto" w:fill="CB5577" w:themeFill="accent3"/>
          </w:tcPr>
          <w:p w14:paraId="68CD1B91" w14:textId="77777777" w:rsidR="005B6BBD" w:rsidRPr="007574CB" w:rsidRDefault="005B6BBD" w:rsidP="005B6BBD">
            <w:pPr>
              <w:rPr>
                <w:rStyle w:val="Strong"/>
              </w:rPr>
            </w:pPr>
          </w:p>
        </w:tc>
        <w:tc>
          <w:tcPr>
            <w:tcW w:w="582" w:type="dxa"/>
            <w:shd w:val="clear" w:color="auto" w:fill="FFC000"/>
          </w:tcPr>
          <w:p w14:paraId="1FA78B61" w14:textId="77777777" w:rsidR="005B6BBD" w:rsidRPr="005B6BBD" w:rsidRDefault="005B6BBD" w:rsidP="005B6BBD"/>
        </w:tc>
      </w:tr>
      <w:bookmarkEnd w:id="0"/>
      <w:tr w:rsidR="00DB5DAB" w:rsidRPr="005B6BBD" w14:paraId="54BF6772" w14:textId="77777777" w:rsidTr="002C35D8">
        <w:trPr>
          <w:trHeight w:val="2003"/>
        </w:trPr>
        <w:tc>
          <w:tcPr>
            <w:tcW w:w="9498" w:type="dxa"/>
            <w:gridSpan w:val="3"/>
          </w:tcPr>
          <w:p w14:paraId="44B21884" w14:textId="77777777" w:rsidR="003E3496" w:rsidRDefault="003E3496" w:rsidP="0032122F">
            <w:pPr>
              <w:spacing w:after="120"/>
              <w:rPr>
                <w:noProof/>
              </w:rPr>
            </w:pPr>
          </w:p>
          <w:p w14:paraId="638C8AE7" w14:textId="1BE8C18F" w:rsidR="00AB7A35" w:rsidRPr="003F234D" w:rsidRDefault="00AB7A35" w:rsidP="00AB7A35">
            <w:pPr>
              <w:rPr>
                <w:noProof/>
              </w:rPr>
            </w:pPr>
            <w:r>
              <w:rPr>
                <w:noProof/>
              </w:rPr>
              <w:t>I Am Not This Body!</w:t>
            </w:r>
            <w:r w:rsidR="00870C15">
              <w:rPr>
                <w:noProof/>
              </w:rPr>
              <w:t xml:space="preserve"> [….isi disini….]</w:t>
            </w:r>
          </w:p>
          <w:p w14:paraId="21B9B149" w14:textId="77777777" w:rsidR="00AB7A35" w:rsidRPr="003F234D" w:rsidRDefault="00AB7A35" w:rsidP="00AB7A35">
            <w:pPr>
              <w:pStyle w:val="Heading1"/>
            </w:pPr>
            <w:r>
              <w:t>Tujuan Modul</w:t>
            </w:r>
          </w:p>
          <w:p w14:paraId="063DAEED" w14:textId="75D97D55" w:rsidR="00AB7A35" w:rsidRDefault="00870C15" w:rsidP="00AB7A35">
            <w:pPr>
              <w:rPr>
                <w:noProof/>
              </w:rPr>
            </w:pPr>
            <w:bookmarkStart w:id="1" w:name="_Hlk124365653"/>
            <w:r>
              <w:rPr>
                <w:noProof/>
              </w:rPr>
              <w:t xml:space="preserve">[… isi disini…. </w:t>
            </w:r>
            <w:r w:rsidR="00AB7A35">
              <w:rPr>
                <w:noProof/>
              </w:rPr>
              <w:t>Always remember Krsna and Never forget Krsna!</w:t>
            </w:r>
            <w:bookmarkEnd w:id="1"/>
            <w:r>
              <w:rPr>
                <w:noProof/>
              </w:rPr>
              <w:t>...]</w:t>
            </w:r>
          </w:p>
          <w:p w14:paraId="779AF881" w14:textId="77777777" w:rsidR="00870C15" w:rsidRDefault="00870C15" w:rsidP="00870C15">
            <w:pPr>
              <w:rPr>
                <w:noProof/>
              </w:rPr>
            </w:pPr>
            <w:r>
              <w:rPr>
                <w:noProof/>
              </w:rPr>
              <w:t>[… isi disini…. Always remember Krsna and Never forget Krsna!...]</w:t>
            </w:r>
          </w:p>
          <w:p w14:paraId="5C613B07" w14:textId="6078066A" w:rsidR="005B6BBD" w:rsidRPr="005B6BBD" w:rsidRDefault="005B6BBD" w:rsidP="00D825CF">
            <w:pPr>
              <w:rPr>
                <w:noProof/>
              </w:rPr>
            </w:pPr>
          </w:p>
        </w:tc>
        <w:tc>
          <w:tcPr>
            <w:tcW w:w="582" w:type="dxa"/>
            <w:shd w:val="clear" w:color="auto" w:fill="92D050"/>
          </w:tcPr>
          <w:p w14:paraId="19225263" w14:textId="77777777" w:rsidR="005B6BBD" w:rsidRPr="005B6BBD" w:rsidRDefault="005B6BBD" w:rsidP="005B6BBD"/>
        </w:tc>
      </w:tr>
      <w:tr w:rsidR="007766B6" w:rsidRPr="008C3979" w14:paraId="737A8479" w14:textId="77777777" w:rsidTr="00AB7A35">
        <w:trPr>
          <w:trHeight w:val="22"/>
        </w:trPr>
        <w:tc>
          <w:tcPr>
            <w:tcW w:w="9498" w:type="dxa"/>
            <w:gridSpan w:val="3"/>
            <w:shd w:val="clear" w:color="auto" w:fill="auto"/>
            <w:tcMar>
              <w:top w:w="227" w:type="dxa"/>
              <w:bottom w:w="227" w:type="dxa"/>
            </w:tcMar>
          </w:tcPr>
          <w:p w14:paraId="4DF06531" w14:textId="197081EC" w:rsidR="007766B6" w:rsidRPr="003F234D" w:rsidRDefault="00B154F7" w:rsidP="007766B6">
            <w:pPr>
              <w:pStyle w:val="Heading1"/>
              <w:spacing w:before="240"/>
            </w:pPr>
            <w:r>
              <w:lastRenderedPageBreak/>
              <w:t>JADWAL</w:t>
            </w:r>
            <w:r w:rsidR="00745C2A">
              <w:t>,</w:t>
            </w:r>
            <w:r>
              <w:t xml:space="preserve"> WAKTU</w:t>
            </w:r>
            <w:r w:rsidR="00745C2A">
              <w:t xml:space="preserve"> &amp; MATERI</w:t>
            </w:r>
          </w:p>
          <w:tbl>
            <w:tblPr>
              <w:tblStyle w:val="TableGrid"/>
              <w:tblW w:w="0" w:type="auto"/>
              <w:tblLook w:val="04A0" w:firstRow="1" w:lastRow="0" w:firstColumn="1" w:lastColumn="0" w:noHBand="0" w:noVBand="1"/>
            </w:tblPr>
            <w:tblGrid>
              <w:gridCol w:w="2263"/>
              <w:gridCol w:w="7225"/>
            </w:tblGrid>
            <w:tr w:rsidR="00200EC7" w14:paraId="120A0E9C" w14:textId="77777777" w:rsidTr="00200EC7">
              <w:tc>
                <w:tcPr>
                  <w:tcW w:w="2263" w:type="dxa"/>
                  <w:shd w:val="clear" w:color="auto" w:fill="92D050"/>
                </w:tcPr>
                <w:p w14:paraId="1E0A9E2A" w14:textId="201D0915" w:rsidR="00200EC7" w:rsidRDefault="00200EC7" w:rsidP="00200EC7">
                  <w:pPr>
                    <w:pStyle w:val="Introduction"/>
                  </w:pPr>
                  <w:r>
                    <w:t>JADWAL &amp; WAKTU</w:t>
                  </w:r>
                </w:p>
              </w:tc>
              <w:tc>
                <w:tcPr>
                  <w:tcW w:w="7225" w:type="dxa"/>
                </w:tcPr>
                <w:p w14:paraId="5DEC3E7E" w14:textId="77777777" w:rsidR="00200EC7" w:rsidRDefault="00200EC7" w:rsidP="00200EC7">
                  <w:pPr>
                    <w:pStyle w:val="ListParagraph"/>
                    <w:numPr>
                      <w:ilvl w:val="0"/>
                      <w:numId w:val="14"/>
                    </w:numPr>
                  </w:pPr>
                  <w:r>
                    <w:t>Senin – Sabtu : Pembahasan Materi sesuai modul</w:t>
                  </w:r>
                </w:p>
                <w:p w14:paraId="4B2656E4" w14:textId="536CB2C3" w:rsidR="00200EC7" w:rsidRDefault="00200EC7" w:rsidP="00200EC7">
                  <w:pPr>
                    <w:pStyle w:val="ListParagraph"/>
                    <w:numPr>
                      <w:ilvl w:val="0"/>
                      <w:numId w:val="14"/>
                    </w:numPr>
                  </w:pPr>
                  <w:r>
                    <w:t>Minggu : English Day or Weekly Review</w:t>
                  </w:r>
                </w:p>
                <w:p w14:paraId="186266AF" w14:textId="78D9CBCE" w:rsidR="00200EC7" w:rsidRDefault="00200EC7" w:rsidP="00A24CBC">
                  <w:pPr>
                    <w:pStyle w:val="ListParagraph"/>
                    <w:numPr>
                      <w:ilvl w:val="0"/>
                      <w:numId w:val="14"/>
                    </w:numPr>
                  </w:pPr>
                  <w:r>
                    <w:t>Pk. 18.00 – 19.00 WITA</w:t>
                  </w:r>
                </w:p>
              </w:tc>
            </w:tr>
            <w:tr w:rsidR="00200EC7" w14:paraId="50B004D4" w14:textId="77777777" w:rsidTr="00200EC7">
              <w:tc>
                <w:tcPr>
                  <w:tcW w:w="2263" w:type="dxa"/>
                  <w:shd w:val="clear" w:color="auto" w:fill="FFC000"/>
                </w:tcPr>
                <w:p w14:paraId="4098129F" w14:textId="67266500" w:rsidR="00200EC7" w:rsidRDefault="00200EC7" w:rsidP="00200EC7">
                  <w:pPr>
                    <w:pStyle w:val="Introduction"/>
                  </w:pPr>
                  <w:r>
                    <w:t>MATERI</w:t>
                  </w:r>
                </w:p>
              </w:tc>
              <w:tc>
                <w:tcPr>
                  <w:tcW w:w="7225" w:type="dxa"/>
                </w:tcPr>
                <w:p w14:paraId="1EBBE212" w14:textId="1800F4C9" w:rsidR="00200EC7" w:rsidRDefault="00200EC7" w:rsidP="00200EC7">
                  <w:pPr>
                    <w:pStyle w:val="ListParagraph"/>
                    <w:numPr>
                      <w:ilvl w:val="0"/>
                      <w:numId w:val="15"/>
                    </w:numPr>
                  </w:pPr>
                  <w:r>
                    <w:t>Bhagavad Gita As It Is</w:t>
                  </w:r>
                </w:p>
                <w:p w14:paraId="2E13CC08" w14:textId="1FA2037B" w:rsidR="00200EC7" w:rsidRDefault="00200EC7" w:rsidP="00200EC7">
                  <w:pPr>
                    <w:pStyle w:val="ListParagraph"/>
                    <w:numPr>
                      <w:ilvl w:val="0"/>
                      <w:numId w:val="15"/>
                    </w:numPr>
                  </w:pPr>
                  <w:r>
                    <w:t xml:space="preserve">Character Building &amp; </w:t>
                  </w:r>
                </w:p>
                <w:p w14:paraId="27D2988E" w14:textId="07C75547" w:rsidR="00200EC7" w:rsidRDefault="00200EC7" w:rsidP="00200EC7">
                  <w:pPr>
                    <w:pStyle w:val="ListParagraph"/>
                    <w:numPr>
                      <w:ilvl w:val="0"/>
                      <w:numId w:val="15"/>
                    </w:numPr>
                  </w:pPr>
                  <w:r>
                    <w:t>Spiritual Education</w:t>
                  </w:r>
                </w:p>
                <w:p w14:paraId="250F229F" w14:textId="330CA94A" w:rsidR="00200EC7" w:rsidRDefault="00200EC7" w:rsidP="00200EC7">
                  <w:pPr>
                    <w:pStyle w:val="ListParagraph"/>
                    <w:numPr>
                      <w:ilvl w:val="0"/>
                      <w:numId w:val="15"/>
                    </w:numPr>
                  </w:pPr>
                  <w:r>
                    <w:t>KC &amp; Bhakti</w:t>
                  </w:r>
                </w:p>
              </w:tc>
            </w:tr>
            <w:tr w:rsidR="00200EC7" w14:paraId="46FF2327" w14:textId="77777777" w:rsidTr="00200EC7">
              <w:tc>
                <w:tcPr>
                  <w:tcW w:w="2263" w:type="dxa"/>
                  <w:shd w:val="clear" w:color="auto" w:fill="17A6B1" w:themeFill="accent2"/>
                </w:tcPr>
                <w:p w14:paraId="0A273D86" w14:textId="42300FA7" w:rsidR="00200EC7" w:rsidRDefault="00200EC7" w:rsidP="00200EC7">
                  <w:pPr>
                    <w:pStyle w:val="Introduction"/>
                  </w:pPr>
                  <w:r>
                    <w:t>NOTES</w:t>
                  </w:r>
                </w:p>
              </w:tc>
              <w:tc>
                <w:tcPr>
                  <w:tcW w:w="7225" w:type="dxa"/>
                </w:tcPr>
                <w:p w14:paraId="1E6FEDB6" w14:textId="50BA5217" w:rsidR="00200EC7" w:rsidRDefault="00200EC7" w:rsidP="00200EC7">
                  <w:r>
                    <w:t>Untuk 1 Topik materi bisa dibahas dalam 1 Minggu (7x Pertemuan</w:t>
                  </w:r>
                  <w:r w:rsidR="00E71178">
                    <w:t>/More…</w:t>
                  </w:r>
                  <w:r>
                    <w:t>)</w:t>
                  </w:r>
                </w:p>
              </w:tc>
            </w:tr>
          </w:tbl>
          <w:p w14:paraId="22C93F71" w14:textId="76CF8DA1" w:rsidR="00200EC7" w:rsidRDefault="00200EC7" w:rsidP="00A24CBC"/>
          <w:p w14:paraId="123B125D" w14:textId="372E76BF" w:rsidR="00B154F7" w:rsidRPr="003F234D" w:rsidRDefault="00B154F7" w:rsidP="00B154F7">
            <w:pPr>
              <w:pStyle w:val="Heading1"/>
              <w:spacing w:before="240"/>
            </w:pPr>
            <w:r>
              <w:t>JENIS KEGIATAN</w:t>
            </w:r>
          </w:p>
          <w:p w14:paraId="432218DE" w14:textId="77777777" w:rsidR="00A24CBC" w:rsidRDefault="00A24CBC" w:rsidP="004D4F78">
            <w:pPr>
              <w:pStyle w:val="ListParagraph"/>
              <w:numPr>
                <w:ilvl w:val="0"/>
                <w:numId w:val="13"/>
              </w:numPr>
            </w:pPr>
            <w:r>
              <w:t>Reading &amp; Recitation</w:t>
            </w:r>
          </w:p>
          <w:p w14:paraId="3522DA4F" w14:textId="6CD3B1BA" w:rsidR="00B154F7" w:rsidRDefault="00B154F7" w:rsidP="004D4F78">
            <w:pPr>
              <w:pStyle w:val="ListParagraph"/>
              <w:numPr>
                <w:ilvl w:val="0"/>
                <w:numId w:val="13"/>
              </w:numPr>
            </w:pPr>
            <w:r>
              <w:t>Shot explanation &amp; Prabhupada</w:t>
            </w:r>
            <w:r w:rsidR="002C35D8">
              <w:t>’s point</w:t>
            </w:r>
          </w:p>
          <w:p w14:paraId="1D8F028D" w14:textId="4DD20FD7" w:rsidR="00A24CBC" w:rsidRDefault="00B154F7" w:rsidP="004D4F78">
            <w:pPr>
              <w:pStyle w:val="ListParagraph"/>
              <w:numPr>
                <w:ilvl w:val="0"/>
                <w:numId w:val="13"/>
              </w:numPr>
            </w:pPr>
            <w:r>
              <w:t>Understanding the difficult words</w:t>
            </w:r>
          </w:p>
          <w:p w14:paraId="12618ACE" w14:textId="2B0EF918" w:rsidR="00A24CBC" w:rsidRDefault="00A24CBC" w:rsidP="004D4F78">
            <w:pPr>
              <w:pStyle w:val="ListParagraph"/>
              <w:numPr>
                <w:ilvl w:val="0"/>
                <w:numId w:val="13"/>
              </w:numPr>
            </w:pPr>
            <w:r>
              <w:t>Short Story</w:t>
            </w:r>
            <w:r w:rsidR="00316604">
              <w:t xml:space="preserve"> (by Mentor)</w:t>
            </w:r>
          </w:p>
          <w:p w14:paraId="15EEBFC3" w14:textId="54ABDC26" w:rsidR="00B154F7" w:rsidRDefault="00A24CBC" w:rsidP="004D4F78">
            <w:pPr>
              <w:pStyle w:val="ListParagraph"/>
              <w:numPr>
                <w:ilvl w:val="0"/>
                <w:numId w:val="13"/>
              </w:numPr>
            </w:pPr>
            <w:r>
              <w:t>Practical Application – of [topic]</w:t>
            </w:r>
          </w:p>
          <w:p w14:paraId="78E35F18" w14:textId="5A11E1A8" w:rsidR="00B154F7" w:rsidRDefault="00B154F7" w:rsidP="004D4F78">
            <w:pPr>
              <w:pStyle w:val="ListParagraph"/>
              <w:numPr>
                <w:ilvl w:val="0"/>
                <w:numId w:val="13"/>
              </w:numPr>
            </w:pPr>
            <w:r>
              <w:t>Activity</w:t>
            </w:r>
            <w:r w:rsidR="00316604">
              <w:t xml:space="preserve"> (Fun Game / </w:t>
            </w:r>
            <w:r>
              <w:t>Exercise</w:t>
            </w:r>
            <w:r w:rsidR="00316604">
              <w:t>)</w:t>
            </w:r>
          </w:p>
          <w:p w14:paraId="21A5F03F" w14:textId="1E1F6DC2" w:rsidR="00316604" w:rsidRDefault="00316604" w:rsidP="004D4F78">
            <w:pPr>
              <w:pStyle w:val="ListParagraph"/>
              <w:numPr>
                <w:ilvl w:val="0"/>
                <w:numId w:val="13"/>
              </w:numPr>
            </w:pPr>
            <w:r>
              <w:t>Discussion (QA)</w:t>
            </w:r>
          </w:p>
          <w:p w14:paraId="36C27236" w14:textId="2087DC8B" w:rsidR="00316604" w:rsidRDefault="00316604" w:rsidP="004D4F78">
            <w:pPr>
              <w:pStyle w:val="ListParagraph"/>
              <w:numPr>
                <w:ilvl w:val="0"/>
                <w:numId w:val="13"/>
              </w:numPr>
            </w:pPr>
            <w:r>
              <w:t>Short Story Telling (By Kids)</w:t>
            </w:r>
          </w:p>
          <w:p w14:paraId="17247B05" w14:textId="5F99CEB8" w:rsidR="004D4D9F" w:rsidRDefault="004D4D9F" w:rsidP="004D4F78">
            <w:pPr>
              <w:pStyle w:val="ListParagraph"/>
              <w:numPr>
                <w:ilvl w:val="0"/>
                <w:numId w:val="13"/>
              </w:numPr>
            </w:pPr>
            <w:r>
              <w:t>Memorizing Gita Slokas</w:t>
            </w:r>
          </w:p>
          <w:p w14:paraId="1DF5B2C5" w14:textId="3D7D4DB4" w:rsidR="00411045" w:rsidRDefault="00411045" w:rsidP="004D4F78">
            <w:pPr>
              <w:pStyle w:val="ListParagraph"/>
              <w:numPr>
                <w:ilvl w:val="0"/>
                <w:numId w:val="13"/>
              </w:numPr>
            </w:pPr>
            <w:r>
              <w:t>Nitya Seva at Home</w:t>
            </w:r>
          </w:p>
          <w:p w14:paraId="43FDE689" w14:textId="77777777" w:rsidR="00411045" w:rsidRDefault="00411045" w:rsidP="00411045">
            <w:pPr>
              <w:pStyle w:val="ListParagraph"/>
              <w:numPr>
                <w:ilvl w:val="1"/>
                <w:numId w:val="13"/>
              </w:numPr>
            </w:pPr>
            <w:r>
              <w:t xml:space="preserve">Check List of Task and Commitment </w:t>
            </w:r>
          </w:p>
          <w:p w14:paraId="2A9C41EF" w14:textId="722DA285" w:rsidR="00411045" w:rsidRDefault="00411045" w:rsidP="00411045">
            <w:pPr>
              <w:pStyle w:val="ListParagraph"/>
              <w:numPr>
                <w:ilvl w:val="1"/>
                <w:numId w:val="13"/>
              </w:numPr>
            </w:pPr>
            <w:r>
              <w:t>Developing a small habit</w:t>
            </w:r>
            <w:r w:rsidR="00C11ED3">
              <w:t>s</w:t>
            </w:r>
            <w:r>
              <w:t xml:space="preserve"> by doing </w:t>
            </w:r>
            <w:r w:rsidR="00C11ED3">
              <w:t xml:space="preserve">regular </w:t>
            </w:r>
            <w:r>
              <w:t>action</w:t>
            </w:r>
            <w:r w:rsidR="00C11ED3">
              <w:t xml:space="preserve"> or </w:t>
            </w:r>
            <w:r>
              <w:t>seva every day</w:t>
            </w:r>
            <w:r w:rsidR="00C11ED3">
              <w:t xml:space="preserve"> at home</w:t>
            </w:r>
          </w:p>
          <w:p w14:paraId="2DAD4EE8" w14:textId="0601BA71" w:rsidR="00316604" w:rsidRPr="00E71178" w:rsidRDefault="00316604" w:rsidP="00316604">
            <w:pPr>
              <w:pStyle w:val="ListParagraph"/>
              <w:numPr>
                <w:ilvl w:val="0"/>
                <w:numId w:val="13"/>
              </w:numPr>
              <w:rPr>
                <w:color w:val="00B0F0"/>
              </w:rPr>
            </w:pPr>
            <w:r w:rsidRPr="00E71178">
              <w:rPr>
                <w:color w:val="00B0F0"/>
              </w:rPr>
              <w:t xml:space="preserve">Guru Maharaj </w:t>
            </w:r>
            <w:r w:rsidR="00E71178">
              <w:rPr>
                <w:color w:val="00B0F0"/>
              </w:rPr>
              <w:t xml:space="preserve">&amp; Prabhupada </w:t>
            </w:r>
            <w:r w:rsidRPr="00E71178">
              <w:rPr>
                <w:color w:val="00B0F0"/>
              </w:rPr>
              <w:t>Teaching (Understanding/ Trivia/ QA)</w:t>
            </w:r>
          </w:p>
          <w:p w14:paraId="597B0FC1" w14:textId="77777777" w:rsidR="00B154F7" w:rsidRDefault="00B154F7" w:rsidP="00B154F7"/>
          <w:p w14:paraId="2BA886CD" w14:textId="66B5ECD5" w:rsidR="00A24CBC" w:rsidRPr="00A24CBC" w:rsidRDefault="00B154F7" w:rsidP="00A24CBC">
            <w:pPr>
              <w:rPr>
                <w:rStyle w:val="Heading1Char"/>
              </w:rPr>
            </w:pPr>
            <w:r>
              <w:rPr>
                <w:rStyle w:val="Heading1Char"/>
              </w:rPr>
              <w:t>FLOW (Alur Pembahasan</w:t>
            </w:r>
            <w:r w:rsidR="00200EC7">
              <w:rPr>
                <w:rStyle w:val="Heading1Char"/>
              </w:rPr>
              <w:t xml:space="preserve"> </w:t>
            </w:r>
            <w:r w:rsidR="00870C15">
              <w:rPr>
                <w:rStyle w:val="Heading1Char"/>
              </w:rPr>
              <w:t>S</w:t>
            </w:r>
            <w:r w:rsidR="00200EC7">
              <w:rPr>
                <w:rStyle w:val="Heading1Char"/>
              </w:rPr>
              <w:t xml:space="preserve">etiap </w:t>
            </w:r>
            <w:r w:rsidR="00870C15">
              <w:rPr>
                <w:rStyle w:val="Heading1Char"/>
              </w:rPr>
              <w:t>P</w:t>
            </w:r>
            <w:r w:rsidR="00200EC7">
              <w:rPr>
                <w:rStyle w:val="Heading1Char"/>
              </w:rPr>
              <w:t>ertemuan</w:t>
            </w:r>
            <w:r>
              <w:rPr>
                <w:rStyle w:val="Heading1Char"/>
              </w:rPr>
              <w:t>)</w:t>
            </w:r>
          </w:p>
          <w:p w14:paraId="36845A22" w14:textId="7FFD593B" w:rsidR="00316604" w:rsidRDefault="00316604" w:rsidP="004D4F78">
            <w:pPr>
              <w:pStyle w:val="ListParagraph"/>
              <w:numPr>
                <w:ilvl w:val="0"/>
                <w:numId w:val="11"/>
              </w:numPr>
            </w:pPr>
            <w:r>
              <w:t>Greeting &amp; Mangalacaran</w:t>
            </w:r>
          </w:p>
          <w:p w14:paraId="0B1211A8" w14:textId="613E8515" w:rsidR="00A24CBC" w:rsidRDefault="00B154F7" w:rsidP="004D4F78">
            <w:pPr>
              <w:pStyle w:val="ListParagraph"/>
              <w:numPr>
                <w:ilvl w:val="0"/>
                <w:numId w:val="11"/>
              </w:numPr>
            </w:pPr>
            <w:r>
              <w:t xml:space="preserve">Reading Bg Everyday : </w:t>
            </w:r>
            <w:r w:rsidR="00A24CBC">
              <w:t>Membaca Sloka Bg</w:t>
            </w:r>
            <w:r>
              <w:t xml:space="preserve"> </w:t>
            </w:r>
            <w:r w:rsidR="00A24CBC">
              <w:t xml:space="preserve">sesuai jadwal sloka </w:t>
            </w:r>
            <w:r>
              <w:t>yang dibaca hari itu.</w:t>
            </w:r>
          </w:p>
          <w:p w14:paraId="4E39071C" w14:textId="6C100E32" w:rsidR="004D4F78" w:rsidRDefault="00316604" w:rsidP="004D4F78">
            <w:pPr>
              <w:pStyle w:val="ListParagraph"/>
              <w:numPr>
                <w:ilvl w:val="0"/>
                <w:numId w:val="11"/>
              </w:numPr>
            </w:pPr>
            <w:r>
              <w:t>Mencari</w:t>
            </w:r>
            <w:r w:rsidR="004D4F78">
              <w:t xml:space="preserve"> kata-kata penting</w:t>
            </w:r>
            <w:r>
              <w:t xml:space="preserve"> (Sanskrit dan artinya)</w:t>
            </w:r>
          </w:p>
          <w:p w14:paraId="2D712157" w14:textId="526E55A2" w:rsidR="00B154F7" w:rsidRDefault="00B154F7" w:rsidP="004D4F78">
            <w:pPr>
              <w:pStyle w:val="ListParagraph"/>
              <w:numPr>
                <w:ilvl w:val="0"/>
                <w:numId w:val="11"/>
              </w:numPr>
            </w:pPr>
            <w:r>
              <w:t>Penjelasan Sigkat &amp; Point Prabhupada</w:t>
            </w:r>
          </w:p>
          <w:p w14:paraId="4443C1D9" w14:textId="2B71BFF3" w:rsidR="00B154F7" w:rsidRPr="009F4DDF" w:rsidRDefault="00B154F7" w:rsidP="004D4F78">
            <w:pPr>
              <w:pStyle w:val="ListParagraph"/>
              <w:numPr>
                <w:ilvl w:val="0"/>
                <w:numId w:val="11"/>
              </w:numPr>
              <w:rPr>
                <w:color w:val="F84C24" w:themeColor="accent4"/>
              </w:rPr>
            </w:pPr>
            <w:r w:rsidRPr="009F4DDF">
              <w:rPr>
                <w:color w:val="F84C24" w:themeColor="accent4"/>
              </w:rPr>
              <w:t>Reciting &amp; Remembering: Menghafal Sloka Bg sesuai Tema yang sedang dibahas</w:t>
            </w:r>
            <w:r w:rsidR="00200EC7" w:rsidRPr="009F4DDF">
              <w:rPr>
                <w:color w:val="F84C24" w:themeColor="accent4"/>
              </w:rPr>
              <w:t xml:space="preserve"> *</w:t>
            </w:r>
          </w:p>
          <w:p w14:paraId="7143FAB5" w14:textId="0C7FB9EC" w:rsidR="00200EC7" w:rsidRPr="009F4DDF" w:rsidRDefault="00200EC7" w:rsidP="00200EC7">
            <w:pPr>
              <w:pStyle w:val="ListParagraph"/>
              <w:numPr>
                <w:ilvl w:val="1"/>
                <w:numId w:val="11"/>
              </w:numPr>
              <w:rPr>
                <w:color w:val="F84C24" w:themeColor="accent4"/>
              </w:rPr>
            </w:pPr>
            <w:r w:rsidRPr="009F4DDF">
              <w:rPr>
                <w:color w:val="F84C24" w:themeColor="accent4"/>
              </w:rPr>
              <w:t>*</w:t>
            </w:r>
            <w:r w:rsidR="009F4DDF" w:rsidRPr="009F4DDF">
              <w:rPr>
                <w:color w:val="F84C24" w:themeColor="accent4"/>
              </w:rPr>
              <w:t xml:space="preserve"> Baigian ini</w:t>
            </w:r>
            <w:r w:rsidRPr="009F4DDF">
              <w:rPr>
                <w:color w:val="F84C24" w:themeColor="accent4"/>
              </w:rPr>
              <w:t xml:space="preserve">  </w:t>
            </w:r>
            <w:r w:rsidR="009F4DDF" w:rsidRPr="009F4DDF">
              <w:rPr>
                <w:color w:val="F84C24" w:themeColor="accent4"/>
              </w:rPr>
              <w:t>mengulang</w:t>
            </w:r>
            <w:r w:rsidRPr="009F4DDF">
              <w:rPr>
                <w:color w:val="F84C24" w:themeColor="accent4"/>
              </w:rPr>
              <w:t xml:space="preserve"> Sloka </w:t>
            </w:r>
            <w:r w:rsidR="009F4DDF" w:rsidRPr="009F4DDF">
              <w:rPr>
                <w:color w:val="F84C24" w:themeColor="accent4"/>
              </w:rPr>
              <w:t xml:space="preserve">yang sama </w:t>
            </w:r>
            <w:r w:rsidRPr="009F4DDF">
              <w:rPr>
                <w:color w:val="F84C24" w:themeColor="accent4"/>
              </w:rPr>
              <w:t>setiap petemuan sesuai topik saat itu</w:t>
            </w:r>
            <w:r w:rsidR="009F4DDF" w:rsidRPr="009F4DDF">
              <w:rPr>
                <w:color w:val="F84C24" w:themeColor="accent4"/>
              </w:rPr>
              <w:t>.</w:t>
            </w:r>
            <w:r w:rsidRPr="009F4DDF">
              <w:rPr>
                <w:color w:val="F84C24" w:themeColor="accent4"/>
              </w:rPr>
              <w:t xml:space="preserve"> </w:t>
            </w:r>
          </w:p>
          <w:p w14:paraId="6A47C8D6" w14:textId="77777777" w:rsidR="007766B6" w:rsidRDefault="004D4F78" w:rsidP="004D4F78">
            <w:pPr>
              <w:pStyle w:val="ListParagraph"/>
              <w:numPr>
                <w:ilvl w:val="0"/>
                <w:numId w:val="11"/>
              </w:numPr>
              <w:rPr>
                <w:noProof/>
              </w:rPr>
            </w:pPr>
            <w:r>
              <w:rPr>
                <w:noProof/>
              </w:rPr>
              <w:t>Combine, atau pilih satu atau lebih:</w:t>
            </w:r>
          </w:p>
          <w:p w14:paraId="51EF98EE" w14:textId="54106BF1" w:rsidR="00316604" w:rsidRDefault="00316604" w:rsidP="00316604">
            <w:pPr>
              <w:pStyle w:val="ListParagraph"/>
              <w:numPr>
                <w:ilvl w:val="0"/>
                <w:numId w:val="12"/>
              </w:numPr>
            </w:pPr>
            <w:r>
              <w:t>Practical Application – of [topic]</w:t>
            </w:r>
          </w:p>
          <w:p w14:paraId="5EF09BE6" w14:textId="1BBD8DA4" w:rsidR="004D4F78" w:rsidRDefault="004D4F78" w:rsidP="004D4F78">
            <w:pPr>
              <w:pStyle w:val="ListParagraph"/>
              <w:numPr>
                <w:ilvl w:val="0"/>
                <w:numId w:val="12"/>
              </w:numPr>
            </w:pPr>
            <w:r>
              <w:t>Short Story</w:t>
            </w:r>
          </w:p>
          <w:p w14:paraId="536057BA" w14:textId="77777777" w:rsidR="004D4F78" w:rsidRDefault="004D4F78" w:rsidP="004D4F78">
            <w:pPr>
              <w:pStyle w:val="ListParagraph"/>
              <w:numPr>
                <w:ilvl w:val="0"/>
                <w:numId w:val="12"/>
              </w:numPr>
            </w:pPr>
            <w:r>
              <w:lastRenderedPageBreak/>
              <w:t>Activity</w:t>
            </w:r>
          </w:p>
          <w:p w14:paraId="32124C05" w14:textId="1509D7AB" w:rsidR="004D4F78" w:rsidRDefault="004D4F78" w:rsidP="004D4F78">
            <w:pPr>
              <w:pStyle w:val="ListParagraph"/>
              <w:numPr>
                <w:ilvl w:val="0"/>
                <w:numId w:val="12"/>
              </w:numPr>
            </w:pPr>
            <w:r>
              <w:t xml:space="preserve">Exercise </w:t>
            </w:r>
          </w:p>
          <w:p w14:paraId="35A369CD" w14:textId="4B19FB9E" w:rsidR="00316604" w:rsidRDefault="00316604" w:rsidP="00316604">
            <w:pPr>
              <w:pStyle w:val="ListParagraph"/>
              <w:numPr>
                <w:ilvl w:val="0"/>
                <w:numId w:val="11"/>
              </w:numPr>
            </w:pPr>
            <w:r>
              <w:t>Kesimpulan &amp; Closing</w:t>
            </w:r>
            <w:r w:rsidR="00200EC7">
              <w:t>.</w:t>
            </w:r>
          </w:p>
          <w:p w14:paraId="1A66EE68" w14:textId="26E2EA6B" w:rsidR="004D4F78" w:rsidRDefault="004D4F78" w:rsidP="00200EC7">
            <w:pPr>
              <w:rPr>
                <w:noProof/>
              </w:rPr>
            </w:pPr>
          </w:p>
        </w:tc>
        <w:tc>
          <w:tcPr>
            <w:tcW w:w="582" w:type="dxa"/>
            <w:shd w:val="clear" w:color="auto" w:fill="FCB7A7" w:themeFill="accent4" w:themeFillTint="66"/>
          </w:tcPr>
          <w:p w14:paraId="79D4CAF1" w14:textId="77777777" w:rsidR="007766B6" w:rsidRPr="005B6BBD" w:rsidRDefault="007766B6" w:rsidP="005B6BBD"/>
        </w:tc>
      </w:tr>
      <w:tr w:rsidR="00AB7A35" w:rsidRPr="005B6BBD" w14:paraId="1ECD5688" w14:textId="77777777" w:rsidTr="00311E52">
        <w:trPr>
          <w:trHeight w:val="305"/>
        </w:trPr>
        <w:tc>
          <w:tcPr>
            <w:tcW w:w="8647" w:type="dxa"/>
            <w:shd w:val="clear" w:color="auto" w:fill="CB5577" w:themeFill="accent3"/>
          </w:tcPr>
          <w:p w14:paraId="63B11156" w14:textId="67583C89" w:rsidR="00AB7A35" w:rsidRPr="00AB7A35" w:rsidRDefault="00AB7A35" w:rsidP="00AB7A35">
            <w:pPr>
              <w:pStyle w:val="Subtitle"/>
              <w:rPr>
                <w:color w:val="FFC000"/>
                <w:sz w:val="96"/>
                <w:szCs w:val="18"/>
              </w:rPr>
            </w:pPr>
            <w:r w:rsidRPr="00AB7A35">
              <w:rPr>
                <w:color w:val="FFFF00"/>
                <w:sz w:val="72"/>
                <w:szCs w:val="16"/>
              </w:rPr>
              <w:t>Daftar Topik</w:t>
            </w:r>
          </w:p>
        </w:tc>
        <w:tc>
          <w:tcPr>
            <w:tcW w:w="425" w:type="dxa"/>
            <w:shd w:val="clear" w:color="auto" w:fill="CB5577" w:themeFill="accent3"/>
            <w:vAlign w:val="center"/>
          </w:tcPr>
          <w:p w14:paraId="1AF2F613" w14:textId="77777777" w:rsidR="00AB7A35" w:rsidRPr="009802BB" w:rsidRDefault="00AB7A35" w:rsidP="00311E52">
            <w:pPr>
              <w:pStyle w:val="Quote"/>
              <w:rPr>
                <w:rStyle w:val="Strong"/>
                <w:b w:val="0"/>
                <w:bCs w:val="0"/>
              </w:rPr>
            </w:pPr>
          </w:p>
        </w:tc>
        <w:tc>
          <w:tcPr>
            <w:tcW w:w="426" w:type="dxa"/>
            <w:shd w:val="clear" w:color="auto" w:fill="CB5577" w:themeFill="accent3"/>
          </w:tcPr>
          <w:p w14:paraId="75D6E49B" w14:textId="77777777" w:rsidR="00AB7A35" w:rsidRPr="007574CB" w:rsidRDefault="00AB7A35" w:rsidP="00311E52">
            <w:pPr>
              <w:rPr>
                <w:rStyle w:val="Strong"/>
              </w:rPr>
            </w:pPr>
          </w:p>
        </w:tc>
        <w:tc>
          <w:tcPr>
            <w:tcW w:w="582" w:type="dxa"/>
            <w:shd w:val="clear" w:color="auto" w:fill="FFC000"/>
          </w:tcPr>
          <w:p w14:paraId="500D06DE" w14:textId="77777777" w:rsidR="00AB7A35" w:rsidRPr="005B6BBD" w:rsidRDefault="00AB7A35" w:rsidP="00311E52"/>
        </w:tc>
      </w:tr>
    </w:tbl>
    <w:p w14:paraId="3B8E4BFC" w14:textId="5B505FB4" w:rsidR="00AB7A35" w:rsidRDefault="00AB7A35"/>
    <w:tbl>
      <w:tblPr>
        <w:tblW w:w="0" w:type="auto"/>
        <w:tblCellMar>
          <w:top w:w="72" w:type="dxa"/>
          <w:left w:w="0" w:type="dxa"/>
          <w:bottom w:w="72" w:type="dxa"/>
          <w:right w:w="0" w:type="dxa"/>
        </w:tblCellMar>
        <w:tblLook w:val="04A0" w:firstRow="1" w:lastRow="0" w:firstColumn="1" w:lastColumn="0" w:noHBand="0" w:noVBand="1"/>
      </w:tblPr>
      <w:tblGrid>
        <w:gridCol w:w="9498"/>
        <w:gridCol w:w="582"/>
      </w:tblGrid>
      <w:tr w:rsidR="00DB5DAB" w:rsidRPr="003E19A5" w14:paraId="2D4AA617" w14:textId="77777777" w:rsidTr="009E2A9E">
        <w:trPr>
          <w:trHeight w:val="5594"/>
        </w:trPr>
        <w:tc>
          <w:tcPr>
            <w:tcW w:w="9498" w:type="dxa"/>
            <w:tcMar>
              <w:bottom w:w="0" w:type="dxa"/>
            </w:tcMar>
            <w:vAlign w:val="center"/>
          </w:tcPr>
          <w:p w14:paraId="240BBC90" w14:textId="77777777" w:rsidR="009A6CA5" w:rsidRPr="003E19A5" w:rsidRDefault="009A6CA5" w:rsidP="009A6CA5">
            <w:pPr>
              <w:pStyle w:val="ListParagraph"/>
              <w:numPr>
                <w:ilvl w:val="0"/>
                <w:numId w:val="6"/>
              </w:numPr>
              <w:rPr>
                <w:sz w:val="32"/>
                <w:szCs w:val="28"/>
              </w:rPr>
            </w:pPr>
            <w:r w:rsidRPr="003E19A5">
              <w:rPr>
                <w:sz w:val="32"/>
                <w:szCs w:val="28"/>
              </w:rPr>
              <w:t>BEING OBIDIENT</w:t>
            </w:r>
          </w:p>
          <w:p w14:paraId="714DA0AC" w14:textId="77777777" w:rsidR="009A6CA5" w:rsidRPr="003E19A5" w:rsidRDefault="009A6CA5" w:rsidP="009A6CA5">
            <w:pPr>
              <w:pStyle w:val="ListParagraph"/>
              <w:numPr>
                <w:ilvl w:val="0"/>
                <w:numId w:val="6"/>
              </w:numPr>
              <w:rPr>
                <w:sz w:val="32"/>
                <w:szCs w:val="28"/>
              </w:rPr>
            </w:pPr>
            <w:r w:rsidRPr="003E19A5">
              <w:rPr>
                <w:sz w:val="32"/>
                <w:szCs w:val="28"/>
              </w:rPr>
              <w:t>THE GOAL OF HUMAN LIFE</w:t>
            </w:r>
          </w:p>
          <w:p w14:paraId="4A19E7CF" w14:textId="77777777" w:rsidR="009A6CA5" w:rsidRPr="003E19A5" w:rsidRDefault="009A6CA5" w:rsidP="009A6CA5">
            <w:pPr>
              <w:pStyle w:val="ListParagraph"/>
              <w:numPr>
                <w:ilvl w:val="0"/>
                <w:numId w:val="6"/>
              </w:numPr>
              <w:rPr>
                <w:sz w:val="32"/>
                <w:szCs w:val="28"/>
              </w:rPr>
            </w:pPr>
            <w:r w:rsidRPr="003E19A5">
              <w:rPr>
                <w:sz w:val="32"/>
                <w:szCs w:val="28"/>
              </w:rPr>
              <w:t>CLEANLIANESS</w:t>
            </w:r>
          </w:p>
          <w:p w14:paraId="5EDEDDD1" w14:textId="77777777" w:rsidR="009A6CA5" w:rsidRPr="003E19A5" w:rsidRDefault="009A6CA5" w:rsidP="009A6CA5">
            <w:pPr>
              <w:pStyle w:val="ListParagraph"/>
              <w:numPr>
                <w:ilvl w:val="0"/>
                <w:numId w:val="6"/>
              </w:numPr>
              <w:rPr>
                <w:sz w:val="32"/>
                <w:szCs w:val="28"/>
              </w:rPr>
            </w:pPr>
            <w:r w:rsidRPr="003E19A5">
              <w:rPr>
                <w:sz w:val="32"/>
                <w:szCs w:val="28"/>
              </w:rPr>
              <w:t>LIVING ON MOTHER NATURE’S GIFTS</w:t>
            </w:r>
          </w:p>
          <w:p w14:paraId="26F0912A" w14:textId="77777777" w:rsidR="009A6CA5" w:rsidRPr="003E19A5" w:rsidRDefault="009A6CA5" w:rsidP="009A6CA5">
            <w:pPr>
              <w:pStyle w:val="ListParagraph"/>
              <w:numPr>
                <w:ilvl w:val="0"/>
                <w:numId w:val="6"/>
              </w:numPr>
              <w:rPr>
                <w:sz w:val="32"/>
                <w:szCs w:val="28"/>
              </w:rPr>
            </w:pPr>
            <w:r w:rsidRPr="003E19A5">
              <w:rPr>
                <w:sz w:val="32"/>
                <w:szCs w:val="28"/>
              </w:rPr>
              <w:t>THE POWER OF ASSOCIATION</w:t>
            </w:r>
          </w:p>
          <w:p w14:paraId="75FDC3DC" w14:textId="77777777" w:rsidR="009A6CA5" w:rsidRPr="003E19A5" w:rsidRDefault="009A6CA5" w:rsidP="009A6CA5">
            <w:pPr>
              <w:pStyle w:val="ListParagraph"/>
              <w:numPr>
                <w:ilvl w:val="0"/>
                <w:numId w:val="6"/>
              </w:numPr>
              <w:rPr>
                <w:sz w:val="32"/>
                <w:szCs w:val="28"/>
              </w:rPr>
            </w:pPr>
            <w:r w:rsidRPr="003E19A5">
              <w:rPr>
                <w:sz w:val="32"/>
                <w:szCs w:val="28"/>
              </w:rPr>
              <w:t>THE POWER OF FAITH</w:t>
            </w:r>
          </w:p>
          <w:p w14:paraId="234FB354" w14:textId="69BA29EC" w:rsidR="009A6CA5" w:rsidRPr="003E19A5" w:rsidRDefault="009A6CA5" w:rsidP="009A6CA5">
            <w:pPr>
              <w:pStyle w:val="ListParagraph"/>
              <w:numPr>
                <w:ilvl w:val="0"/>
                <w:numId w:val="6"/>
              </w:numPr>
              <w:rPr>
                <w:sz w:val="32"/>
                <w:szCs w:val="28"/>
              </w:rPr>
            </w:pPr>
            <w:r w:rsidRPr="003E19A5">
              <w:rPr>
                <w:sz w:val="32"/>
                <w:szCs w:val="28"/>
              </w:rPr>
              <w:t>DISIPLINE IN LIFE</w:t>
            </w:r>
          </w:p>
          <w:p w14:paraId="50FB8246" w14:textId="35E822ED" w:rsidR="00A81EF2" w:rsidRPr="003E19A5" w:rsidRDefault="009A6CA5" w:rsidP="009A6CA5">
            <w:pPr>
              <w:pStyle w:val="ListParagraph"/>
              <w:numPr>
                <w:ilvl w:val="0"/>
                <w:numId w:val="6"/>
              </w:numPr>
              <w:rPr>
                <w:sz w:val="32"/>
                <w:szCs w:val="28"/>
              </w:rPr>
            </w:pPr>
            <w:r w:rsidRPr="003E19A5">
              <w:rPr>
                <w:sz w:val="32"/>
                <w:szCs w:val="28"/>
              </w:rPr>
              <w:t>ART OF TOLERANCE</w:t>
            </w:r>
          </w:p>
        </w:tc>
        <w:tc>
          <w:tcPr>
            <w:tcW w:w="582" w:type="dxa"/>
          </w:tcPr>
          <w:p w14:paraId="5BC19A55" w14:textId="77777777" w:rsidR="005B6BBD" w:rsidRPr="003E19A5" w:rsidRDefault="005B6BBD" w:rsidP="005B6BBD">
            <w:pPr>
              <w:rPr>
                <w:sz w:val="32"/>
                <w:szCs w:val="28"/>
              </w:rPr>
            </w:pPr>
          </w:p>
        </w:tc>
      </w:tr>
    </w:tbl>
    <w:p w14:paraId="23D299D2" w14:textId="77777777" w:rsidR="007766B6" w:rsidRDefault="007766B6" w:rsidP="00220B9B"/>
    <w:p w14:paraId="6163E27B"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4FF476AD" w14:textId="7410F9CF" w:rsidR="00B31872" w:rsidRDefault="00B364BA" w:rsidP="00220B9B">
      <w:r>
        <w:rPr>
          <w:noProof/>
        </w:rPr>
        <w:lastRenderedPageBreak/>
        <w:drawing>
          <wp:anchor distT="0" distB="0" distL="114300" distR="114300" simplePos="0" relativeHeight="251724800" behindDoc="0" locked="0" layoutInCell="1" allowOverlap="1" wp14:anchorId="7350BF6D" wp14:editId="4AAA84E0">
            <wp:simplePos x="0" y="0"/>
            <wp:positionH relativeFrom="page">
              <wp:align>left</wp:align>
            </wp:positionH>
            <wp:positionV relativeFrom="paragraph">
              <wp:posOffset>-222481</wp:posOffset>
            </wp:positionV>
            <wp:extent cx="7794422" cy="4647681"/>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4422" cy="4647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872">
        <w:rPr>
          <w:noProof/>
        </w:rPr>
        <mc:AlternateContent>
          <mc:Choice Requires="wpg">
            <w:drawing>
              <wp:anchor distT="0" distB="0" distL="114300" distR="114300" simplePos="0" relativeHeight="251700224" behindDoc="1" locked="1" layoutInCell="1" allowOverlap="1" wp14:anchorId="69FD97C3" wp14:editId="0B46270E">
                <wp:simplePos x="0" y="0"/>
                <wp:positionH relativeFrom="column">
                  <wp:posOffset>-692150</wp:posOffset>
                </wp:positionH>
                <wp:positionV relativeFrom="line">
                  <wp:posOffset>-686435</wp:posOffset>
                </wp:positionV>
                <wp:extent cx="7821295" cy="7783195"/>
                <wp:effectExtent l="0" t="0" r="8255" b="8255"/>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21295" cy="7783195"/>
                          <a:chOff x="7793" y="152400"/>
                          <a:chExt cx="7821757" cy="7783200"/>
                        </a:xfrm>
                      </wpg:grpSpPr>
                      <wps:wsp>
                        <wps:cNvPr id="11" name="Rectangle 11">
                          <a:extLst>
                            <a:ext uri="{C183D7F6-B498-43B3-948B-1728B52AA6E4}">
                              <adec:decorative xmlns:adec="http://schemas.microsoft.com/office/drawing/2017/decorative" val="1"/>
                            </a:ext>
                          </a:extLst>
                        </wps:cNvPr>
                        <wps:cNvSpPr/>
                        <wps:spPr>
                          <a:xfrm>
                            <a:off x="7793" y="152400"/>
                            <a:ext cx="7792957" cy="777240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D02A4D"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5"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FD97C3" id="Group 29" o:spid="_x0000_s1030" alt="&quot;&quot;" style="position:absolute;margin-left:-54.5pt;margin-top:-54.05pt;width:615.85pt;height:612.85pt;z-index:-251616256;mso-position-vertical-relative:line;mso-width-relative:margin;mso-height-relative:margin" coordorigin="77,1524" coordsize="78217,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">
                <v:rect id="Rectangle 11" o:spid="_x0000_s1031" alt="&quot;&quot;" style="position:absolute;left:77;top:1524;width:77930;height:777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24D02A4D" w14:textId="77777777" w:rsidR="00B31872" w:rsidRPr="00E403F2" w:rsidRDefault="00B31872" w:rsidP="00A618B4"/>
                    </w:txbxContent>
                  </v:textbox>
                </v:rect>
                <v:shape id="Picture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16" o:title=""/>
                </v:shape>
                <v:rect id="Rectangle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8789"/>
        <w:gridCol w:w="1291"/>
      </w:tblGrid>
      <w:tr w:rsidR="00A618B4" w:rsidRPr="009E2A9E" w14:paraId="096A1AAD" w14:textId="77777777" w:rsidTr="009E2A9E">
        <w:tc>
          <w:tcPr>
            <w:tcW w:w="10080" w:type="dxa"/>
            <w:gridSpan w:val="2"/>
            <w:tcMar>
              <w:top w:w="8902" w:type="dxa"/>
            </w:tcMar>
          </w:tcPr>
          <w:p w14:paraId="7079BD8F" w14:textId="77A79BCD" w:rsidR="00A618B4" w:rsidRPr="009E2A9E" w:rsidRDefault="009E2A9E" w:rsidP="009E2A9E">
            <w:pPr>
              <w:pStyle w:val="ChapterTitle"/>
              <w:numPr>
                <w:ilvl w:val="0"/>
                <w:numId w:val="8"/>
              </w:numPr>
              <w:rPr>
                <w:sz w:val="96"/>
                <w:szCs w:val="160"/>
              </w:rPr>
            </w:pPr>
            <w:r w:rsidRPr="009E2A9E">
              <w:rPr>
                <w:sz w:val="96"/>
                <w:szCs w:val="160"/>
              </w:rPr>
              <w:t xml:space="preserve">BEING </w:t>
            </w:r>
            <w:r w:rsidR="00370549" w:rsidRPr="00370549">
              <w:rPr>
                <w:sz w:val="96"/>
                <w:szCs w:val="160"/>
              </w:rPr>
              <w:t>OBEDIENT</w:t>
            </w:r>
            <w:r>
              <w:rPr>
                <w:sz w:val="96"/>
                <w:szCs w:val="160"/>
              </w:rPr>
              <w:br/>
            </w:r>
            <w:r w:rsidRPr="009E2A9E">
              <w:rPr>
                <w:sz w:val="72"/>
                <w:szCs w:val="144"/>
              </w:rPr>
              <w:t>(Menjadi Penurut)</w:t>
            </w:r>
          </w:p>
        </w:tc>
      </w:tr>
      <w:tr w:rsidR="00B31872" w14:paraId="480AB4AC" w14:textId="77777777" w:rsidTr="009E2A9E">
        <w:trPr>
          <w:trHeight w:val="1728"/>
        </w:trPr>
        <w:tc>
          <w:tcPr>
            <w:tcW w:w="8789" w:type="dxa"/>
            <w:tcMar>
              <w:top w:w="461" w:type="dxa"/>
              <w:bottom w:w="576" w:type="dxa"/>
            </w:tcMar>
            <w:vAlign w:val="bottom"/>
          </w:tcPr>
          <w:p w14:paraId="468E1EE9" w14:textId="382B9853" w:rsidR="00B31872" w:rsidRPr="00D825CF" w:rsidRDefault="00B31872" w:rsidP="00D528B9">
            <w:pPr>
              <w:pStyle w:val="Introduction"/>
              <w:rPr>
                <w:rFonts w:ascii="ScaGoudy" w:hAnsi="ScaGoudy"/>
              </w:rPr>
            </w:pPr>
          </w:p>
        </w:tc>
        <w:tc>
          <w:tcPr>
            <w:tcW w:w="1291" w:type="dxa"/>
          </w:tcPr>
          <w:p w14:paraId="5544B619" w14:textId="77777777" w:rsidR="00B31872" w:rsidRDefault="00B31872" w:rsidP="00D528B9">
            <w:pPr>
              <w:pStyle w:val="Introduction"/>
            </w:pPr>
          </w:p>
        </w:tc>
      </w:tr>
    </w:tbl>
    <w:p w14:paraId="5DC21149" w14:textId="77777777" w:rsidR="007766B6" w:rsidRDefault="007766B6" w:rsidP="00220B9B"/>
    <w:p w14:paraId="0EDDC821" w14:textId="77777777" w:rsidR="00617F7D" w:rsidRDefault="00617F7D" w:rsidP="007766B6">
      <w:pPr>
        <w:spacing w:after="0"/>
      </w:pPr>
      <w:r>
        <w:rPr>
          <w:noProof/>
        </w:rPr>
        <w:lastRenderedPageBreak/>
        <mc:AlternateContent>
          <mc:Choice Requires="wpg">
            <w:drawing>
              <wp:anchor distT="0" distB="0" distL="114300" distR="114300" simplePos="0" relativeHeight="251695104" behindDoc="1" locked="1" layoutInCell="1" allowOverlap="1" wp14:anchorId="5527560D" wp14:editId="1694220B">
                <wp:simplePos x="0" y="0"/>
                <wp:positionH relativeFrom="column">
                  <wp:posOffset>4303395</wp:posOffset>
                </wp:positionH>
                <wp:positionV relativeFrom="line">
                  <wp:posOffset>-628650</wp:posOffset>
                </wp:positionV>
                <wp:extent cx="2784475" cy="10058400"/>
                <wp:effectExtent l="0" t="0" r="0" b="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058400"/>
                          <a:chOff x="352382" y="-161941"/>
                          <a:chExt cx="2782018" cy="10127484"/>
                        </a:xfrm>
                        <a:solidFill>
                          <a:schemeClr val="accent4">
                            <a:lumMod val="60000"/>
                            <a:lumOff val="40000"/>
                          </a:schemeClr>
                        </a:solidFill>
                      </wpg:grpSpPr>
                      <wps:wsp>
                        <wps:cNvPr id="17" name="Rectangle 17">
                          <a:extLst>
                            <a:ext uri="{C183D7F6-B498-43B3-948B-1728B52AA6E4}">
                              <adec:decorative xmlns:adec="http://schemas.microsoft.com/office/drawing/2017/decorative" val="1"/>
                            </a:ext>
                          </a:extLst>
                        </wps:cNvPr>
                        <wps:cNvSpPr/>
                        <wps:spPr>
                          <a:xfrm>
                            <a:off x="352382" y="-161941"/>
                            <a:ext cx="2782018" cy="295766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838AE" id="Group 31" o:spid="_x0000_s1026" alt="&quot;&quot;" style="position:absolute;margin-left:338.85pt;margin-top:-49.5pt;width:219.25pt;height:11in;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">
                <v:rect id="Rectangle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" filled="f" stroked="f" strokeweight="1pt"/>
                <w10:wrap anchory="line"/>
                <w10:anchorlock/>
              </v:group>
            </w:pict>
          </mc:Fallback>
        </mc:AlternateContent>
      </w:r>
    </w:p>
    <w:p w14:paraId="54EBA5A6" w14:textId="518674D9" w:rsidR="009E2A9E" w:rsidRDefault="009E2A9E"/>
    <w:tbl>
      <w:tblPr>
        <w:tblW w:w="5000" w:type="pct"/>
        <w:tblCellMar>
          <w:left w:w="0" w:type="dxa"/>
          <w:right w:w="0" w:type="dxa"/>
        </w:tblCellMar>
        <w:tblLook w:val="04A0" w:firstRow="1" w:lastRow="0" w:firstColumn="1" w:lastColumn="0" w:noHBand="0" w:noVBand="1"/>
      </w:tblPr>
      <w:tblGrid>
        <w:gridCol w:w="3188"/>
        <w:gridCol w:w="3188"/>
        <w:gridCol w:w="3704"/>
      </w:tblGrid>
      <w:tr w:rsidR="00956657" w:rsidRPr="003F234D" w14:paraId="4BA32372" w14:textId="77777777" w:rsidTr="009E2A9E">
        <w:trPr>
          <w:trHeight w:val="3870"/>
        </w:trPr>
        <w:tc>
          <w:tcPr>
            <w:tcW w:w="6376" w:type="dxa"/>
            <w:gridSpan w:val="2"/>
            <w:vMerge w:val="restart"/>
          </w:tcPr>
          <w:p w14:paraId="6D535C72" w14:textId="134AC063" w:rsidR="00922B8C" w:rsidRPr="003F234D" w:rsidRDefault="00A12248" w:rsidP="00617F7D">
            <w:pPr>
              <w:pStyle w:val="Heading1"/>
            </w:pPr>
            <w:r>
              <w:lastRenderedPageBreak/>
              <w:t xml:space="preserve">TOPIC </w:t>
            </w:r>
            <w:r w:rsidR="00A24CBC">
              <w:t>OVERVIEW</w:t>
            </w:r>
          </w:p>
          <w:p w14:paraId="63C6DDAC" w14:textId="57F22B72" w:rsidR="005B6440" w:rsidRPr="005B6440" w:rsidRDefault="005B6440" w:rsidP="005B6440">
            <w:pPr>
              <w:jc w:val="both"/>
              <w:rPr>
                <w:lang w:val="en-ID" w:eastAsia="id-ID"/>
              </w:rPr>
            </w:pPr>
            <w:r>
              <w:rPr>
                <w:lang w:val="en-ID" w:eastAsia="id-ID"/>
              </w:rPr>
              <w:t>Salah satu kunci sukses dalam kehidupan, baik material maupun spiritual adalah tunduk dan kemauan untk belajar dari Guru, Orang tua, atasan dan otoritas kita.</w:t>
            </w:r>
          </w:p>
          <w:p w14:paraId="266B2ECE" w14:textId="4C2472C4" w:rsidR="005B6440" w:rsidRDefault="005B6440" w:rsidP="005B6440">
            <w:pPr>
              <w:jc w:val="both"/>
              <w:rPr>
                <w:noProof/>
              </w:rPr>
            </w:pPr>
            <w:r>
              <w:rPr>
                <w:lang w:val="en-ID" w:eastAsia="id-ID"/>
              </w:rPr>
              <w:t>Terlebih lagi dalam hal spiritual, k</w:t>
            </w:r>
            <w:r w:rsidRPr="005B6440">
              <w:rPr>
                <w:lang w:val="id-ID" w:eastAsia="id-ID"/>
              </w:rPr>
              <w:t xml:space="preserve">emajuan dalam kehidupan spiritual bergantung sepenuhnya dan semata-mata pada tingkat penyerahan diri kita kepada guru spiritual. Sejauh mana kita patuh pada perintahnya, sejauh itulah kita akan diselamatkan dari </w:t>
            </w:r>
            <w:r>
              <w:rPr>
                <w:lang w:val="en-ID" w:eastAsia="id-ID"/>
              </w:rPr>
              <w:t>cengkraman</w:t>
            </w:r>
            <w:r w:rsidRPr="005B6440">
              <w:rPr>
                <w:lang w:val="id-ID" w:eastAsia="id-ID"/>
              </w:rPr>
              <w:t xml:space="preserve"> material. Bahkan jika kita memiliki kecenderungan </w:t>
            </w:r>
            <w:r>
              <w:rPr>
                <w:lang w:val="en-ID" w:eastAsia="id-ID"/>
              </w:rPr>
              <w:t>sebagai sebagai pemula</w:t>
            </w:r>
            <w:r w:rsidRPr="005B6440">
              <w:rPr>
                <w:lang w:val="id-ID" w:eastAsia="id-ID"/>
              </w:rPr>
              <w:t xml:space="preserve">, atau </w:t>
            </w:r>
            <w:r>
              <w:rPr>
                <w:lang w:val="en-ID" w:eastAsia="id-ID"/>
              </w:rPr>
              <w:t>tanpa pengalaman</w:t>
            </w:r>
            <w:r w:rsidRPr="005B6440">
              <w:rPr>
                <w:lang w:val="id-ID" w:eastAsia="id-ID"/>
              </w:rPr>
              <w:t xml:space="preserve">, selama kita mengikuti perintah guru kerohanian secara </w:t>
            </w:r>
            <w:r>
              <w:rPr>
                <w:lang w:val="en-ID" w:eastAsia="id-ID"/>
              </w:rPr>
              <w:t>apa adanya</w:t>
            </w:r>
            <w:r w:rsidRPr="005B6440">
              <w:rPr>
                <w:lang w:val="id-ID" w:eastAsia="id-ID"/>
              </w:rPr>
              <w:t xml:space="preserve">, </w:t>
            </w:r>
            <w:r>
              <w:rPr>
                <w:lang w:val="en-ID" w:eastAsia="id-ID"/>
              </w:rPr>
              <w:t xml:space="preserve">maka </w:t>
            </w:r>
            <w:r w:rsidRPr="005B6440">
              <w:rPr>
                <w:lang w:val="id-ID" w:eastAsia="id-ID"/>
              </w:rPr>
              <w:t xml:space="preserve">kita akan </w:t>
            </w:r>
            <w:r>
              <w:rPr>
                <w:lang w:val="en-ID" w:eastAsia="id-ID"/>
              </w:rPr>
              <w:t>selamat</w:t>
            </w:r>
            <w:r w:rsidRPr="005B6440">
              <w:rPr>
                <w:lang w:val="id-ID" w:eastAsia="id-ID"/>
              </w:rPr>
              <w:t xml:space="preserve">. </w:t>
            </w:r>
            <w:r>
              <w:rPr>
                <w:lang w:val="en-ID" w:eastAsia="id-ID"/>
              </w:rPr>
              <w:t>Mentalitas dalam diri kita yang beranggapan</w:t>
            </w:r>
            <w:r w:rsidRPr="005B6440">
              <w:rPr>
                <w:lang w:val="id-ID" w:eastAsia="id-ID"/>
              </w:rPr>
              <w:t xml:space="preserve"> bahwa kita cukup cerdas untuk mengambil keputusan sendiri dan mengabaikan guru spiritual kita</w:t>
            </w:r>
            <w:r>
              <w:rPr>
                <w:lang w:val="en-ID" w:eastAsia="id-ID"/>
              </w:rPr>
              <w:t>, otoritas kita</w:t>
            </w:r>
            <w:r w:rsidRPr="005B6440">
              <w:rPr>
                <w:lang w:val="id-ID" w:eastAsia="id-ID"/>
              </w:rPr>
              <w:t xml:space="preserve">, maka kita </w:t>
            </w:r>
            <w:r>
              <w:rPr>
                <w:lang w:val="en-ID" w:eastAsia="id-ID"/>
              </w:rPr>
              <w:t xml:space="preserve">cenderung melakukan kesalahan meskipun </w:t>
            </w:r>
            <w:r w:rsidRPr="005B6440">
              <w:rPr>
                <w:lang w:val="id-ID" w:eastAsia="id-ID"/>
              </w:rPr>
              <w:t xml:space="preserve">memiliki </w:t>
            </w:r>
            <w:r>
              <w:rPr>
                <w:lang w:val="en-ID" w:eastAsia="id-ID"/>
              </w:rPr>
              <w:t>banyak</w:t>
            </w:r>
            <w:r w:rsidRPr="005B6440">
              <w:rPr>
                <w:lang w:val="id-ID" w:eastAsia="id-ID"/>
              </w:rPr>
              <w:t xml:space="preserve"> </w:t>
            </w:r>
            <w:r>
              <w:rPr>
                <w:lang w:val="en-ID" w:eastAsia="id-ID"/>
              </w:rPr>
              <w:t xml:space="preserve">fasilitas dan </w:t>
            </w:r>
            <w:r w:rsidRPr="005B6440">
              <w:rPr>
                <w:lang w:val="id-ID" w:eastAsia="id-ID"/>
              </w:rPr>
              <w:t>kemewahan di dunia</w:t>
            </w:r>
            <w:r>
              <w:rPr>
                <w:lang w:val="en-ID" w:eastAsia="id-ID"/>
              </w:rPr>
              <w:t xml:space="preserve"> ini</w:t>
            </w:r>
            <w:r w:rsidRPr="005B6440">
              <w:rPr>
                <w:lang w:val="id-ID" w:eastAsia="id-ID"/>
              </w:rPr>
              <w:t xml:space="preserve">. </w:t>
            </w:r>
          </w:p>
          <w:p w14:paraId="1A3A729A" w14:textId="6B4DE586" w:rsidR="00841403" w:rsidRDefault="00841403" w:rsidP="009E2A9E">
            <w:pPr>
              <w:rPr>
                <w:noProof/>
              </w:rPr>
            </w:pPr>
            <w:r>
              <w:rPr>
                <w:noProof/>
              </w:rPr>
              <w:t>PENGERTIAN MENDASAR</w:t>
            </w:r>
          </w:p>
          <w:p w14:paraId="4C2240CD" w14:textId="3A925101" w:rsidR="00841403" w:rsidRDefault="00841403" w:rsidP="00841403">
            <w:pPr>
              <w:pStyle w:val="ListParagraph"/>
              <w:numPr>
                <w:ilvl w:val="0"/>
                <w:numId w:val="16"/>
              </w:numPr>
              <w:rPr>
                <w:noProof/>
              </w:rPr>
            </w:pPr>
            <w:r>
              <w:rPr>
                <w:noProof/>
              </w:rPr>
              <w:t>APA ITU MENJADI PENURUT (OBEDIENT)?</w:t>
            </w:r>
          </w:p>
          <w:p w14:paraId="103C0B8F" w14:textId="4BEABC17" w:rsidR="009E2A9E" w:rsidRDefault="00841403" w:rsidP="00841403">
            <w:pPr>
              <w:pStyle w:val="ListParagraph"/>
              <w:numPr>
                <w:ilvl w:val="0"/>
                <w:numId w:val="16"/>
              </w:numPr>
              <w:rPr>
                <w:noProof/>
              </w:rPr>
            </w:pPr>
            <w:r>
              <w:rPr>
                <w:noProof/>
              </w:rPr>
              <w:t>KEPADA SIAPA KITA HARUS MENURUT?</w:t>
            </w:r>
          </w:p>
          <w:p w14:paraId="073E8BC3" w14:textId="2B0E4F6F" w:rsidR="00841403" w:rsidRDefault="00841403" w:rsidP="00841403">
            <w:pPr>
              <w:pStyle w:val="ListParagraph"/>
              <w:numPr>
                <w:ilvl w:val="0"/>
                <w:numId w:val="16"/>
              </w:numPr>
              <w:rPr>
                <w:noProof/>
              </w:rPr>
            </w:pPr>
            <w:r>
              <w:rPr>
                <w:noProof/>
              </w:rPr>
              <w:t>KENAPA KITA HARUS MENJEDI PENURUT?</w:t>
            </w:r>
          </w:p>
          <w:p w14:paraId="6CAB42CC" w14:textId="393D9272" w:rsidR="00841403" w:rsidRDefault="00841403" w:rsidP="00841403">
            <w:pPr>
              <w:pStyle w:val="ListParagraph"/>
              <w:numPr>
                <w:ilvl w:val="0"/>
                <w:numId w:val="16"/>
              </w:numPr>
              <w:rPr>
                <w:noProof/>
              </w:rPr>
            </w:pPr>
            <w:r>
              <w:rPr>
                <w:noProof/>
              </w:rPr>
              <w:t>APA SAJA KELEBIHAN MENJADI ORANG YANG PENURUT?</w:t>
            </w:r>
          </w:p>
          <w:p w14:paraId="3D0CFAF7" w14:textId="5F0A1CCE" w:rsidR="00841403" w:rsidRDefault="00841403" w:rsidP="00841403">
            <w:pPr>
              <w:pStyle w:val="ListParagraph"/>
              <w:numPr>
                <w:ilvl w:val="0"/>
                <w:numId w:val="16"/>
              </w:numPr>
              <w:rPr>
                <w:noProof/>
              </w:rPr>
            </w:pPr>
            <w:r>
              <w:rPr>
                <w:noProof/>
              </w:rPr>
              <w:t>APA KERUGIAN BAGI ORANG YANG TIDAK PENURUT?</w:t>
            </w:r>
          </w:p>
          <w:p w14:paraId="21FFEF9E" w14:textId="6C05C194" w:rsidR="00841403" w:rsidRDefault="00841403" w:rsidP="00841403">
            <w:pPr>
              <w:pStyle w:val="ListParagraph"/>
              <w:numPr>
                <w:ilvl w:val="0"/>
                <w:numId w:val="16"/>
              </w:numPr>
              <w:rPr>
                <w:noProof/>
              </w:rPr>
            </w:pPr>
            <w:r>
              <w:rPr>
                <w:noProof/>
              </w:rPr>
              <w:t>APA SAJA EKSPRESI ATAU CARA MENUNJUKKAN DIRI KITA SEBAGAI ORANG YANG PENURUT?</w:t>
            </w:r>
          </w:p>
          <w:p w14:paraId="501A025B" w14:textId="108C90BD" w:rsidR="009E2A9E" w:rsidRDefault="009E2A9E" w:rsidP="009E2A9E">
            <w:pPr>
              <w:rPr>
                <w:noProof/>
              </w:rPr>
            </w:pPr>
          </w:p>
          <w:p w14:paraId="685B28A1" w14:textId="78F3BC8D" w:rsidR="009E2A9E" w:rsidRPr="003F234D" w:rsidRDefault="009E2A9E" w:rsidP="009E2A9E">
            <w:pPr>
              <w:pStyle w:val="Heading1"/>
            </w:pPr>
            <w:r>
              <w:t xml:space="preserve">TUJUAN </w:t>
            </w:r>
            <w:r w:rsidR="00A81EF2">
              <w:t>PEMBELAJARAN</w:t>
            </w:r>
          </w:p>
          <w:p w14:paraId="0542C769" w14:textId="3EA138EC" w:rsidR="00841403" w:rsidRDefault="003E19A5" w:rsidP="00841403">
            <w:pPr>
              <w:rPr>
                <w:noProof/>
              </w:rPr>
            </w:pPr>
            <w:r>
              <w:rPr>
                <w:noProof/>
              </w:rPr>
              <w:t>[…</w:t>
            </w:r>
            <w:r w:rsidR="00841403">
              <w:rPr>
                <w:noProof/>
              </w:rPr>
              <w:t>Always remember Krsna….</w:t>
            </w:r>
            <w:r>
              <w:rPr>
                <w:noProof/>
              </w:rPr>
              <w:t>]</w:t>
            </w:r>
          </w:p>
          <w:p w14:paraId="5F9B132C" w14:textId="4B283DD2" w:rsidR="00922B8C" w:rsidRDefault="009F4DDF" w:rsidP="009F4DDF">
            <w:pPr>
              <w:pStyle w:val="ListBullet"/>
            </w:pPr>
            <w:r>
              <w:t>Aaaaa</w:t>
            </w:r>
          </w:p>
          <w:p w14:paraId="3C805062" w14:textId="3BE23791" w:rsidR="009F4DDF" w:rsidRDefault="009F4DDF" w:rsidP="009F4DDF">
            <w:pPr>
              <w:pStyle w:val="ListBullet"/>
            </w:pPr>
            <w:r>
              <w:t>Bbbbb</w:t>
            </w:r>
          </w:p>
          <w:p w14:paraId="707A8DF0" w14:textId="22D89574" w:rsidR="009F4DDF" w:rsidRPr="003F234D" w:rsidRDefault="009F4DDF" w:rsidP="009F4DDF">
            <w:pPr>
              <w:pStyle w:val="ListBullet"/>
            </w:pPr>
            <w:r>
              <w:t>Ccccc</w:t>
            </w:r>
          </w:p>
          <w:p w14:paraId="33C7A0CB" w14:textId="08560B1A" w:rsidR="009E2A9E" w:rsidRPr="003F234D" w:rsidRDefault="009E2A9E" w:rsidP="009E2A9E">
            <w:pPr>
              <w:pStyle w:val="Introduction"/>
              <w:rPr>
                <w:noProof/>
              </w:rPr>
            </w:pPr>
          </w:p>
        </w:tc>
        <w:tc>
          <w:tcPr>
            <w:tcW w:w="3704" w:type="dxa"/>
          </w:tcPr>
          <w:p w14:paraId="73451528" w14:textId="3E80DF8A" w:rsidR="00841403" w:rsidRDefault="00841403" w:rsidP="00617F7D">
            <w:pPr>
              <w:rPr>
                <w:strike/>
              </w:rPr>
            </w:pPr>
          </w:p>
          <w:p w14:paraId="0C704F69" w14:textId="32E42B78" w:rsidR="00922B8C" w:rsidRPr="003F234D" w:rsidRDefault="00841403" w:rsidP="00617F7D">
            <w:r>
              <w:rPr>
                <w:strike/>
                <w:noProof/>
              </w:rPr>
              <w:drawing>
                <wp:anchor distT="0" distB="0" distL="114300" distR="114300" simplePos="0" relativeHeight="251725824" behindDoc="0" locked="0" layoutInCell="1" allowOverlap="1" wp14:anchorId="358030B6" wp14:editId="5D59EB73">
                  <wp:simplePos x="0" y="0"/>
                  <wp:positionH relativeFrom="column">
                    <wp:posOffset>246149</wp:posOffset>
                  </wp:positionH>
                  <wp:positionV relativeFrom="paragraph">
                    <wp:posOffset>1415126</wp:posOffset>
                  </wp:positionV>
                  <wp:extent cx="2796251" cy="2330980"/>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3290" cy="234518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56657" w:rsidRPr="003F234D" w14:paraId="64BD92EF" w14:textId="77777777" w:rsidTr="009E2A9E">
        <w:trPr>
          <w:trHeight w:val="4241"/>
        </w:trPr>
        <w:tc>
          <w:tcPr>
            <w:tcW w:w="6376" w:type="dxa"/>
            <w:vMerge/>
          </w:tcPr>
          <w:p w14:paraId="4C939E03" w14:textId="77777777" w:rsidR="00922B8C" w:rsidRPr="003F234D" w:rsidRDefault="00922B8C" w:rsidP="00617F7D"/>
        </w:tc>
        <w:tc>
          <w:tcPr>
            <w:tcW w:w="3704" w:type="dxa"/>
            <w:gridSpan w:val="2"/>
            <w:tcMar>
              <w:left w:w="737" w:type="dxa"/>
            </w:tcMar>
          </w:tcPr>
          <w:p w14:paraId="5621AB83" w14:textId="4C532ABD" w:rsidR="00922B8C" w:rsidRPr="00053705" w:rsidRDefault="00922B8C" w:rsidP="007766B6">
            <w:pPr>
              <w:pStyle w:val="Quote3"/>
              <w:rPr>
                <w:strike/>
              </w:rPr>
            </w:pPr>
          </w:p>
        </w:tc>
      </w:tr>
      <w:tr w:rsidR="00956657" w:rsidRPr="003F234D" w14:paraId="1561DB7A" w14:textId="77777777" w:rsidTr="009E2A9E">
        <w:tc>
          <w:tcPr>
            <w:tcW w:w="6376" w:type="dxa"/>
            <w:vMerge/>
          </w:tcPr>
          <w:p w14:paraId="57BACC90" w14:textId="77777777" w:rsidR="00922B8C" w:rsidRPr="003F234D" w:rsidRDefault="00922B8C" w:rsidP="00617F7D"/>
        </w:tc>
        <w:tc>
          <w:tcPr>
            <w:tcW w:w="3704" w:type="dxa"/>
            <w:gridSpan w:val="2"/>
          </w:tcPr>
          <w:p w14:paraId="3446A62D" w14:textId="77777777" w:rsidR="00922B8C" w:rsidRPr="003F234D" w:rsidRDefault="00922B8C" w:rsidP="00617F7D"/>
        </w:tc>
      </w:tr>
    </w:tbl>
    <w:p w14:paraId="662D839A" w14:textId="77777777" w:rsidR="007F250D" w:rsidRDefault="007F250D"/>
    <w:p w14:paraId="26199946" w14:textId="77777777" w:rsidR="007766B6" w:rsidRDefault="007766B6"/>
    <w:p w14:paraId="67F48B7B" w14:textId="632781C6" w:rsidR="00BE3B5A" w:rsidRPr="003F234D" w:rsidRDefault="00BE3B5A" w:rsidP="00BE3B5A">
      <w:pPr>
        <w:pStyle w:val="Heading1"/>
      </w:pPr>
      <w:r>
        <w:t xml:space="preserve">BGITA </w:t>
      </w:r>
      <w:r w:rsidR="00841403">
        <w:t xml:space="preserve">SLOKA </w:t>
      </w:r>
      <w:r>
        <w:t>4.34</w:t>
      </w:r>
    </w:p>
    <w:p w14:paraId="3BE272D7" w14:textId="236BCDB2" w:rsidR="00C215D9" w:rsidRDefault="00C215D9" w:rsidP="00C215D9">
      <w:pPr>
        <w:pStyle w:val="Introduction"/>
        <w:jc w:val="center"/>
        <w:rPr>
          <w:noProof/>
        </w:rPr>
      </w:pPr>
      <w:r>
        <w:rPr>
          <w:rStyle w:val="Emphasis"/>
          <w:rFonts w:ascii="Noto Serif" w:hAnsi="Noto Serif" w:cs="Noto Serif"/>
          <w:color w:val="1D1601"/>
          <w:sz w:val="29"/>
          <w:szCs w:val="29"/>
        </w:rPr>
        <w:t>tad viddhi praṇipātena</w:t>
      </w:r>
      <w:r>
        <w:rPr>
          <w:rFonts w:ascii="Noto Serif" w:hAnsi="Noto Serif" w:cs="Noto Serif"/>
          <w:i/>
          <w:iCs/>
          <w:color w:val="1D1601"/>
          <w:sz w:val="29"/>
          <w:szCs w:val="29"/>
        </w:rPr>
        <w:br/>
      </w:r>
      <w:r>
        <w:rPr>
          <w:rStyle w:val="Emphasis"/>
          <w:rFonts w:ascii="Noto Serif" w:hAnsi="Noto Serif" w:cs="Noto Serif"/>
          <w:color w:val="1D1601"/>
          <w:sz w:val="29"/>
          <w:szCs w:val="29"/>
        </w:rPr>
        <w:t>paripraśnena sevayā</w:t>
      </w:r>
      <w:r>
        <w:rPr>
          <w:rFonts w:ascii="Noto Serif" w:hAnsi="Noto Serif" w:cs="Noto Serif"/>
          <w:i/>
          <w:iCs/>
          <w:color w:val="1D1601"/>
          <w:sz w:val="29"/>
          <w:szCs w:val="29"/>
        </w:rPr>
        <w:br/>
      </w:r>
      <w:r>
        <w:rPr>
          <w:rStyle w:val="Emphasis"/>
          <w:rFonts w:ascii="Noto Serif" w:hAnsi="Noto Serif" w:cs="Noto Serif"/>
          <w:color w:val="1D1601"/>
          <w:sz w:val="29"/>
          <w:szCs w:val="29"/>
        </w:rPr>
        <w:t>upadekṣyanti te jñānaṁ</w:t>
      </w:r>
      <w:r>
        <w:rPr>
          <w:rFonts w:ascii="Noto Serif" w:hAnsi="Noto Serif" w:cs="Noto Serif"/>
          <w:i/>
          <w:iCs/>
          <w:color w:val="1D1601"/>
          <w:sz w:val="29"/>
          <w:szCs w:val="29"/>
        </w:rPr>
        <w:br/>
      </w:r>
      <w:r>
        <w:rPr>
          <w:rStyle w:val="Emphasis"/>
          <w:rFonts w:ascii="Noto Serif" w:hAnsi="Noto Serif" w:cs="Noto Serif"/>
          <w:color w:val="1D1601"/>
          <w:sz w:val="29"/>
          <w:szCs w:val="29"/>
        </w:rPr>
        <w:t>jñāninas tattva-darśinaḥ</w:t>
      </w:r>
    </w:p>
    <w:p w14:paraId="2B97DFE0" w14:textId="083D89F7" w:rsidR="00BE3B5A" w:rsidRDefault="00BE3B5A" w:rsidP="00BE3B5A">
      <w:pPr>
        <w:pStyle w:val="Introduction"/>
        <w:rPr>
          <w:noProof/>
        </w:rPr>
      </w:pPr>
      <w:r>
        <w:rPr>
          <w:noProof/>
        </w:rPr>
        <w:t>ARTI PER KATA</w:t>
      </w:r>
    </w:p>
    <w:p w14:paraId="2B57B7D6" w14:textId="0AFA5824" w:rsidR="00C215D9" w:rsidRDefault="00000000" w:rsidP="00BE3B5A">
      <w:pPr>
        <w:rPr>
          <w:noProof/>
        </w:rPr>
      </w:pPr>
      <w:hyperlink r:id="rId18" w:history="1">
        <w:r w:rsidR="00C215D9">
          <w:rPr>
            <w:rStyle w:val="Emphasis"/>
            <w:rFonts w:ascii="Noto Serif" w:hAnsi="Noto Serif" w:cs="Noto Serif"/>
            <w:color w:val="BC2E07"/>
            <w:sz w:val="29"/>
            <w:szCs w:val="29"/>
          </w:rPr>
          <w:t>tat</w:t>
        </w:r>
      </w:hyperlink>
      <w:r w:rsidR="00C215D9">
        <w:rPr>
          <w:rFonts w:ascii="Noto Serif" w:hAnsi="Noto Serif" w:cs="Noto Serif"/>
          <w:color w:val="1D1601"/>
          <w:sz w:val="29"/>
          <w:szCs w:val="29"/>
        </w:rPr>
        <w:t> — that knowledge of different sacrifices; </w:t>
      </w:r>
      <w:hyperlink r:id="rId19" w:history="1">
        <w:r w:rsidR="00C215D9">
          <w:rPr>
            <w:rStyle w:val="Emphasis"/>
            <w:rFonts w:ascii="Noto Serif" w:hAnsi="Noto Serif" w:cs="Noto Serif"/>
            <w:color w:val="BC2E07"/>
            <w:sz w:val="29"/>
            <w:szCs w:val="29"/>
          </w:rPr>
          <w:t>viddhi</w:t>
        </w:r>
      </w:hyperlink>
      <w:r w:rsidR="00C215D9">
        <w:rPr>
          <w:rFonts w:ascii="Noto Serif" w:hAnsi="Noto Serif" w:cs="Noto Serif"/>
          <w:color w:val="1D1601"/>
          <w:sz w:val="29"/>
          <w:szCs w:val="29"/>
        </w:rPr>
        <w:t> — try to understand; </w:t>
      </w:r>
      <w:hyperlink r:id="rId20" w:history="1">
        <w:r w:rsidR="00C215D9">
          <w:rPr>
            <w:rStyle w:val="Emphasis"/>
            <w:rFonts w:ascii="Noto Serif" w:hAnsi="Noto Serif" w:cs="Noto Serif"/>
            <w:color w:val="BC2E07"/>
            <w:sz w:val="29"/>
            <w:szCs w:val="29"/>
          </w:rPr>
          <w:t>praṇipātena</w:t>
        </w:r>
      </w:hyperlink>
      <w:r w:rsidR="00C215D9">
        <w:rPr>
          <w:rFonts w:ascii="Noto Serif" w:hAnsi="Noto Serif" w:cs="Noto Serif"/>
          <w:color w:val="1D1601"/>
          <w:sz w:val="29"/>
          <w:szCs w:val="29"/>
        </w:rPr>
        <w:t> — by approaching a spiritual master; </w:t>
      </w:r>
      <w:hyperlink r:id="rId21" w:history="1">
        <w:r w:rsidR="00C215D9">
          <w:rPr>
            <w:rStyle w:val="Emphasis"/>
            <w:rFonts w:ascii="Noto Serif" w:hAnsi="Noto Serif" w:cs="Noto Serif"/>
            <w:color w:val="BC2E07"/>
            <w:sz w:val="29"/>
            <w:szCs w:val="29"/>
          </w:rPr>
          <w:t>paripraśnena</w:t>
        </w:r>
      </w:hyperlink>
      <w:r w:rsidR="00C215D9">
        <w:rPr>
          <w:rFonts w:ascii="Noto Serif" w:hAnsi="Noto Serif" w:cs="Noto Serif"/>
          <w:color w:val="1D1601"/>
          <w:sz w:val="29"/>
          <w:szCs w:val="29"/>
        </w:rPr>
        <w:t> — by submissive inquiries; </w:t>
      </w:r>
      <w:hyperlink r:id="rId22" w:history="1">
        <w:r w:rsidR="00C215D9">
          <w:rPr>
            <w:rStyle w:val="Emphasis"/>
            <w:rFonts w:ascii="Noto Serif" w:hAnsi="Noto Serif" w:cs="Noto Serif"/>
            <w:color w:val="BC2E07"/>
            <w:sz w:val="29"/>
            <w:szCs w:val="29"/>
          </w:rPr>
          <w:t>sevayā</w:t>
        </w:r>
      </w:hyperlink>
      <w:r w:rsidR="00C215D9">
        <w:rPr>
          <w:rFonts w:ascii="Noto Serif" w:hAnsi="Noto Serif" w:cs="Noto Serif"/>
          <w:color w:val="1D1601"/>
          <w:sz w:val="29"/>
          <w:szCs w:val="29"/>
        </w:rPr>
        <w:t> — by the rendering of service; </w:t>
      </w:r>
      <w:hyperlink r:id="rId23" w:history="1">
        <w:r w:rsidR="00C215D9">
          <w:rPr>
            <w:rStyle w:val="Emphasis"/>
            <w:rFonts w:ascii="Noto Serif" w:hAnsi="Noto Serif" w:cs="Noto Serif"/>
            <w:color w:val="BC2E07"/>
            <w:sz w:val="29"/>
            <w:szCs w:val="29"/>
          </w:rPr>
          <w:t>upadekṣyanti</w:t>
        </w:r>
      </w:hyperlink>
      <w:r w:rsidR="00C215D9">
        <w:rPr>
          <w:rFonts w:ascii="Noto Serif" w:hAnsi="Noto Serif" w:cs="Noto Serif"/>
          <w:color w:val="1D1601"/>
          <w:sz w:val="29"/>
          <w:szCs w:val="29"/>
        </w:rPr>
        <w:t> — they will initiate; </w:t>
      </w:r>
      <w:hyperlink r:id="rId24" w:history="1">
        <w:r w:rsidR="00C215D9">
          <w:rPr>
            <w:rStyle w:val="Emphasis"/>
            <w:rFonts w:ascii="Noto Serif" w:hAnsi="Noto Serif" w:cs="Noto Serif"/>
            <w:color w:val="BC2E07"/>
            <w:sz w:val="29"/>
            <w:szCs w:val="29"/>
          </w:rPr>
          <w:t>te</w:t>
        </w:r>
      </w:hyperlink>
      <w:r w:rsidR="00C215D9">
        <w:rPr>
          <w:rFonts w:ascii="Noto Serif" w:hAnsi="Noto Serif" w:cs="Noto Serif"/>
          <w:color w:val="1D1601"/>
          <w:sz w:val="29"/>
          <w:szCs w:val="29"/>
        </w:rPr>
        <w:t> — you; </w:t>
      </w:r>
      <w:hyperlink r:id="rId25" w:history="1">
        <w:r w:rsidR="00C215D9">
          <w:rPr>
            <w:rStyle w:val="Emphasis"/>
            <w:rFonts w:ascii="Noto Serif" w:hAnsi="Noto Serif" w:cs="Noto Serif"/>
            <w:color w:val="BC2E07"/>
            <w:sz w:val="29"/>
            <w:szCs w:val="29"/>
          </w:rPr>
          <w:t>jñānam</w:t>
        </w:r>
      </w:hyperlink>
      <w:r w:rsidR="00C215D9">
        <w:rPr>
          <w:rFonts w:ascii="Noto Serif" w:hAnsi="Noto Serif" w:cs="Noto Serif"/>
          <w:color w:val="1D1601"/>
          <w:sz w:val="29"/>
          <w:szCs w:val="29"/>
        </w:rPr>
        <w:t> — into knowledge; </w:t>
      </w:r>
      <w:hyperlink r:id="rId26" w:history="1">
        <w:r w:rsidR="00C215D9">
          <w:rPr>
            <w:rStyle w:val="Emphasis"/>
            <w:rFonts w:ascii="Noto Serif" w:hAnsi="Noto Serif" w:cs="Noto Serif"/>
            <w:color w:val="BC2E07"/>
            <w:sz w:val="29"/>
            <w:szCs w:val="29"/>
          </w:rPr>
          <w:t>jñāninaḥ</w:t>
        </w:r>
      </w:hyperlink>
      <w:r w:rsidR="00C215D9">
        <w:rPr>
          <w:rFonts w:ascii="Noto Serif" w:hAnsi="Noto Serif" w:cs="Noto Serif"/>
          <w:color w:val="1D1601"/>
          <w:sz w:val="29"/>
          <w:szCs w:val="29"/>
        </w:rPr>
        <w:t> — the self-realized; </w:t>
      </w:r>
      <w:hyperlink r:id="rId27" w:history="1">
        <w:r w:rsidR="00C215D9">
          <w:rPr>
            <w:rStyle w:val="Emphasis"/>
            <w:rFonts w:ascii="Noto Serif" w:hAnsi="Noto Serif" w:cs="Noto Serif"/>
            <w:color w:val="BC2E07"/>
            <w:sz w:val="29"/>
            <w:szCs w:val="29"/>
          </w:rPr>
          <w:t>tattva</w:t>
        </w:r>
      </w:hyperlink>
      <w:r w:rsidR="00C215D9">
        <w:rPr>
          <w:rFonts w:ascii="Noto Serif" w:hAnsi="Noto Serif" w:cs="Noto Serif"/>
          <w:color w:val="1D1601"/>
          <w:sz w:val="29"/>
          <w:szCs w:val="29"/>
        </w:rPr>
        <w:t> — of the truth; </w:t>
      </w:r>
      <w:hyperlink r:id="rId28" w:history="1">
        <w:r w:rsidR="00C215D9">
          <w:rPr>
            <w:rStyle w:val="Emphasis"/>
            <w:rFonts w:ascii="Noto Serif" w:hAnsi="Noto Serif" w:cs="Noto Serif"/>
            <w:color w:val="BC2E07"/>
            <w:sz w:val="29"/>
            <w:szCs w:val="29"/>
          </w:rPr>
          <w:t>darśinaḥ</w:t>
        </w:r>
      </w:hyperlink>
      <w:r w:rsidR="00C215D9">
        <w:rPr>
          <w:rFonts w:ascii="Noto Serif" w:hAnsi="Noto Serif" w:cs="Noto Serif"/>
          <w:color w:val="1D1601"/>
          <w:sz w:val="29"/>
          <w:szCs w:val="29"/>
        </w:rPr>
        <w:t> — seers.</w:t>
      </w:r>
    </w:p>
    <w:p w14:paraId="2348A5E1" w14:textId="77777777" w:rsidR="00C215D9" w:rsidRDefault="00C215D9" w:rsidP="00BE3B5A">
      <w:pPr>
        <w:rPr>
          <w:b/>
          <w:bCs/>
          <w:noProof/>
          <w:sz w:val="32"/>
          <w:szCs w:val="28"/>
        </w:rPr>
      </w:pPr>
    </w:p>
    <w:p w14:paraId="55D10CC6" w14:textId="463CBDC2" w:rsidR="009E2A9E" w:rsidRPr="00C215D9" w:rsidRDefault="00BE3B5A" w:rsidP="00BE3B5A">
      <w:pPr>
        <w:rPr>
          <w:b/>
          <w:bCs/>
          <w:noProof/>
        </w:rPr>
      </w:pPr>
      <w:r w:rsidRPr="00C215D9">
        <w:rPr>
          <w:b/>
          <w:bCs/>
          <w:noProof/>
          <w:sz w:val="32"/>
          <w:szCs w:val="28"/>
        </w:rPr>
        <w:t>TERJEMAHAN</w:t>
      </w:r>
    </w:p>
    <w:p w14:paraId="463DA06A" w14:textId="257B387B" w:rsidR="00C215D9" w:rsidRDefault="00C215D9" w:rsidP="00BE3B5A">
      <w:pPr>
        <w:rPr>
          <w:noProof/>
        </w:rPr>
      </w:pPr>
      <w:r>
        <w:rPr>
          <w:rStyle w:val="Strong"/>
          <w:rFonts w:ascii="Noto Serif" w:hAnsi="Noto Serif" w:cs="Noto Serif"/>
          <w:color w:val="1D1601"/>
          <w:sz w:val="29"/>
          <w:szCs w:val="29"/>
        </w:rPr>
        <w:t>Just try to learn the truth by approaching a spiritual master. Inquire from him submissively and render service unto him. The self-</w:t>
      </w:r>
      <w:r>
        <w:rPr>
          <w:rStyle w:val="Strong"/>
          <w:rFonts w:ascii="Noto Serif" w:hAnsi="Noto Serif" w:cs="Noto Serif"/>
          <w:color w:val="1D1601"/>
          <w:sz w:val="29"/>
          <w:szCs w:val="29"/>
        </w:rPr>
        <w:lastRenderedPageBreak/>
        <w:t>realized souls can impart knowledge unto you because they have seen the truth.</w:t>
      </w:r>
    </w:p>
    <w:p w14:paraId="39AC63BE" w14:textId="77777777" w:rsidR="00C215D9" w:rsidRDefault="00C215D9" w:rsidP="00BE3B5A">
      <w:pPr>
        <w:rPr>
          <w:noProof/>
        </w:rPr>
      </w:pPr>
    </w:p>
    <w:p w14:paraId="0AEAD1BF" w14:textId="7647C062" w:rsidR="00841403" w:rsidRPr="007B48AB" w:rsidRDefault="00841403" w:rsidP="00BE3B5A">
      <w:pPr>
        <w:rPr>
          <w:b/>
          <w:bCs/>
          <w:noProof/>
          <w:sz w:val="32"/>
          <w:szCs w:val="28"/>
        </w:rPr>
      </w:pPr>
      <w:r w:rsidRPr="007B48AB">
        <w:rPr>
          <w:b/>
          <w:bCs/>
          <w:noProof/>
          <w:sz w:val="32"/>
          <w:szCs w:val="28"/>
        </w:rPr>
        <w:t>PENJELASAN SINGKAT DARI PEMATERI</w:t>
      </w:r>
    </w:p>
    <w:p w14:paraId="023EA424" w14:textId="42CD9B52" w:rsidR="007B48AB" w:rsidRDefault="007B48AB" w:rsidP="00BE3B5A">
      <w:pPr>
        <w:rPr>
          <w:noProof/>
        </w:rPr>
      </w:pPr>
      <w:r>
        <w:rPr>
          <w:noProof/>
        </w:rPr>
        <w:t xml:space="preserve">Untuk mendapatkan pengetahuan sejati tidaklah mudah, ddidalm bhagavad gita Krsna mengajarkan kita supaya kita mendekati guru yang terpercaya yang bisa mengajarkan pengetahuan spiritual. …. </w:t>
      </w:r>
    </w:p>
    <w:p w14:paraId="64CC5ED8" w14:textId="0F5F7E4E" w:rsidR="007B48AB" w:rsidRDefault="007B48AB" w:rsidP="00BE3B5A">
      <w:pPr>
        <w:rPr>
          <w:noProof/>
        </w:rPr>
      </w:pPr>
    </w:p>
    <w:p w14:paraId="5D7D3726" w14:textId="77777777" w:rsidR="007B48AB" w:rsidRDefault="007B48AB" w:rsidP="00BE3B5A">
      <w:pPr>
        <w:rPr>
          <w:noProof/>
        </w:rPr>
      </w:pPr>
    </w:p>
    <w:p w14:paraId="39630572" w14:textId="4E8F6333" w:rsidR="00841403" w:rsidRDefault="00841403" w:rsidP="00841403">
      <w:pPr>
        <w:pStyle w:val="Heading1"/>
      </w:pPr>
      <w:r>
        <w:t>SHORT STORY</w:t>
      </w:r>
    </w:p>
    <w:p w14:paraId="32624324" w14:textId="3926AA88" w:rsidR="00525292" w:rsidRDefault="00525292" w:rsidP="00F6379A">
      <w:pPr>
        <w:pStyle w:val="Quote3"/>
      </w:pPr>
      <w:r>
        <w:t>Krsna &amp; Sudama</w:t>
      </w:r>
      <w:r w:rsidR="00F6379A">
        <w:t xml:space="preserve"> Go To The Forest</w:t>
      </w:r>
    </w:p>
    <w:p w14:paraId="764A5DDD" w14:textId="3E8E8C7B" w:rsidR="009E2A9E" w:rsidRDefault="00DA3ADC">
      <w:r w:rsidRPr="00DA3ADC">
        <w:drawing>
          <wp:anchor distT="0" distB="0" distL="114300" distR="114300" simplePos="0" relativeHeight="251731968" behindDoc="0" locked="0" layoutInCell="1" allowOverlap="1" wp14:anchorId="1BF9EE67" wp14:editId="0A92C801">
            <wp:simplePos x="0" y="0"/>
            <wp:positionH relativeFrom="column">
              <wp:posOffset>1829</wp:posOffset>
            </wp:positionH>
            <wp:positionV relativeFrom="paragraph">
              <wp:posOffset>1880</wp:posOffset>
            </wp:positionV>
            <wp:extent cx="2638793" cy="1448002"/>
            <wp:effectExtent l="0" t="0" r="9525" b="0"/>
            <wp:wrapThrough wrapText="bothSides">
              <wp:wrapPolygon edited="0">
                <wp:start x="0" y="0"/>
                <wp:lineTo x="0" y="21316"/>
                <wp:lineTo x="21522" y="21316"/>
                <wp:lineTo x="2152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38793" cy="1448002"/>
                    </a:xfrm>
                    <a:prstGeom prst="rect">
                      <a:avLst/>
                    </a:prstGeom>
                  </pic:spPr>
                </pic:pic>
              </a:graphicData>
            </a:graphic>
          </wp:anchor>
        </w:drawing>
      </w:r>
      <w:r w:rsidR="00525292">
        <w:t>Krsna &amp; Sudama mencari kayu bakar di hutan karena patuh &amp; menurut kepada perintah gurunya</w:t>
      </w:r>
      <w:r w:rsidR="00573C9D">
        <w:t xml:space="preserve">, </w:t>
      </w:r>
      <w:r w:rsidR="00525292">
        <w:t>Sandipani Muni. Krsna sendiri mencontohkan bagaimana seseorang h</w:t>
      </w:r>
      <w:r>
        <w:t>a</w:t>
      </w:r>
      <w:r w:rsidR="00525292">
        <w:t>r</w:t>
      </w:r>
      <w:r>
        <w:t>u</w:t>
      </w:r>
      <w:r w:rsidR="00525292">
        <w:t xml:space="preserve">s menjadi </w:t>
      </w:r>
      <w:r>
        <w:t xml:space="preserve">Penurut </w:t>
      </w:r>
      <w:r w:rsidR="00525292">
        <w:t xml:space="preserve">Obedient kepada </w:t>
      </w:r>
      <w:r>
        <w:t>perintah guru</w:t>
      </w:r>
      <w:r w:rsidR="00525292">
        <w:t>. …. [Narate the story…]</w:t>
      </w:r>
    </w:p>
    <w:p w14:paraId="183073EE" w14:textId="40F693D5" w:rsidR="00525292" w:rsidRDefault="00525292"/>
    <w:p w14:paraId="6DDDF88D" w14:textId="77777777" w:rsidR="00DA3ADC" w:rsidRDefault="00DA3ADC" w:rsidP="00F6379A">
      <w:pPr>
        <w:pStyle w:val="Quote3"/>
      </w:pPr>
    </w:p>
    <w:p w14:paraId="2F28660B" w14:textId="77777777" w:rsidR="00DA3ADC" w:rsidRDefault="00DA3ADC" w:rsidP="00F6379A">
      <w:pPr>
        <w:pStyle w:val="Quote3"/>
      </w:pPr>
    </w:p>
    <w:p w14:paraId="6A6F4177" w14:textId="3BDF81D9" w:rsidR="00525292" w:rsidRDefault="00F6379A" w:rsidP="00F6379A">
      <w:pPr>
        <w:pStyle w:val="Quote3"/>
      </w:pPr>
      <w:r>
        <w:t>The Advice of Old Swan</w:t>
      </w:r>
      <w:r w:rsidR="00B228FD">
        <w:t xml:space="preserve"> </w:t>
      </w:r>
    </w:p>
    <w:p w14:paraId="79F3BFAC" w14:textId="65A9CCBB" w:rsidR="009E2A9E" w:rsidRDefault="00B228FD">
      <w:r>
        <w:t xml:space="preserve">Disuatu tempat di tepi danau yang ditumbuhi banyak pohon beringin yang besar dan indah, tinggalah disina sekelompok angsa-angsa muda beserta anak-anaknya. Merka membuat sarang dan betelor </w:t>
      </w:r>
      <w:r w:rsidR="003601CF">
        <w:t>diatas pohon beringin yg besar dan tinggi</w:t>
      </w:r>
      <w:r>
        <w:t>. Meraka senang berenang dan bermain</w:t>
      </w:r>
      <w:r w:rsidR="003601CF">
        <w:t>-main</w:t>
      </w:r>
      <w:r>
        <w:t xml:space="preserve"> didlam danau. Kadang-kadaang mereka juga terbang jauh untk mencari makanannya, berangkat di pagi hari dan pulalng di sore hari. </w:t>
      </w:r>
    </w:p>
    <w:p w14:paraId="68247911" w14:textId="53AB79AA" w:rsidR="009E2A9E" w:rsidRDefault="00B228FD">
      <w:r>
        <w:t>Suatu Ketika datanglah seokor angsa tua ke tempat mereka dan berkata, “Teman-temanku yang baik, tempat ini, pohon dan danau ini sangat indah, tetapi sepertinya tempat akakn menjadi tempat yang tidak aman lagi bagi kalian suatu saat nnti”. “…Oh, kenapa, wahai Angksa tua?” tanya angsa muda. Angsa tua mejawab, “Lihatlah dibawah</w:t>
      </w:r>
      <w:r w:rsidR="003601CF">
        <w:t xml:space="preserve"> pohon beringin ini, sudah mulai tumbuh tumbuhan merambat yg semakin hari semakin besar menjulur keatas melilit batang pohon beringin ini. Jk tumbuhan merambat itu sampai keatas, maka akan ada pemburu yg bisa memanjat pohon ini dengan memanfaat tumbuhan merambat tesebut dan pemburu itu akan menangkap kalian.” Angsa muda tertawa dan berkata, “Hahahaha…. Angsa tua tidak usah khawatir... itu kan masih lama, sekarang biarkan kami tetap bersenang-senang dulu disini…”. Setelah mejelaskan tetap saja saran dr angsa tua tidk mau diterima oleh angsa-angsa muda itu. </w:t>
      </w:r>
    </w:p>
    <w:p w14:paraId="74674B4B" w14:textId="798BA0AA" w:rsidR="003601CF" w:rsidRDefault="003601CF">
      <w:r>
        <w:lastRenderedPageBreak/>
        <w:t xml:space="preserve">Stelah beberapa waktu berlalu dan angsa muda tetap menikmasi kesenangan hidup diphon tepi danau tersebut, tanpa disadari tumbuhan merambat itupun telah mejulur samapi ke atas Mendekati sarang mereka. Suatu Ketika, Ketika angsa-angsa muda itu terbang jauh dari sarangnya, ada seorang pemburu yg datang untuk menangkap mereka. Si Pemburu naik memanjat pohon dengan memegang tumbuhan merambat tersebut. Dia memasang jaring perangkap disana. Dan Ketika angsa tersebut datang mrekapun terperangkap semua kedalam jarring si pemburu. Mrekapun </w:t>
      </w:r>
      <w:r w:rsidR="00574576">
        <w:t xml:space="preserve">menangis dan </w:t>
      </w:r>
      <w:r>
        <w:t>bereriak minta tl</w:t>
      </w:r>
      <w:r w:rsidR="00574576">
        <w:t xml:space="preserve">ong, “Tolong… Tolong… Tolong…”. Mendengar jritan tersebut Angsa tua yg sadang berada tidk jauh dri tempt itu segara datang menolong mereka. “Oh angsa tua… maafkan kami krn tidk mendengar nasehat anda sebelmnya, sekarng kami terjerad dalam jarring ini… mohon selamatkanlah kami.” </w:t>
      </w:r>
      <w:r w:rsidR="00004654">
        <w:t xml:space="preserve">Kata angsa muda kepda angsa tua itu. Angksa tua menjawab, “Wahai angksa muda dengarkanalah saranku ini supaya kalian bisa selamat dri tangkapan si Pemburu.”…. maka angsa tuapun memberikan petunjukknya. </w:t>
      </w:r>
    </w:p>
    <w:p w14:paraId="34A62986" w14:textId="779644FB" w:rsidR="00004654" w:rsidRDefault="00004654">
      <w:r>
        <w:t>Kesokan harinya si pemburu datang dan mengambil angsa yang telah tertanggkap tersebut. Setelah turun dr pohon, Si pemburu berkata…”Aduhh… apa yg terjadi, ternyata angsa-angsa ini sudah mati semua.” Melihat angsa-angsa itu tidk bergerak, si pemburupun melepaskan satu per satu angsa itu dari jarringnya dan menaruhnya di atas rumput. Setelah semua angka dikluarkn dri jaringnya, ternyata angsa-angsa itu terbang berhamburan ksana-kmari. Ternyata angsa itu berpura-pura mati supya bisa kluar dari jarring si pemburu.</w:t>
      </w:r>
    </w:p>
    <w:p w14:paraId="0D48960E" w14:textId="77777777" w:rsidR="0031105D" w:rsidRDefault="0031105D">
      <w:pPr>
        <w:rPr>
          <w:rFonts w:asciiTheme="majorHAnsi" w:eastAsiaTheme="majorEastAsia" w:hAnsiTheme="majorHAnsi" w:cstheme="majorBidi"/>
          <w:b/>
          <w:color w:val="CB5577" w:themeColor="accent3"/>
          <w:sz w:val="40"/>
          <w:szCs w:val="32"/>
        </w:rPr>
      </w:pPr>
      <w:r>
        <w:br w:type="page"/>
      </w:r>
    </w:p>
    <w:p w14:paraId="333C03E7" w14:textId="7ABC75DB" w:rsidR="00525292" w:rsidRDefault="00525292" w:rsidP="00525292">
      <w:pPr>
        <w:pStyle w:val="Heading1"/>
      </w:pPr>
      <w:r>
        <w:lastRenderedPageBreak/>
        <w:t>PRACTICAL</w:t>
      </w:r>
      <w:r w:rsidR="00741478">
        <w:t>: Learn to Obey</w:t>
      </w:r>
    </w:p>
    <w:p w14:paraId="08B4AF31" w14:textId="03D0FA27" w:rsidR="00525292" w:rsidRDefault="003503C9" w:rsidP="00367D9A">
      <w:pPr>
        <w:pStyle w:val="Introduction"/>
        <w:numPr>
          <w:ilvl w:val="0"/>
          <w:numId w:val="28"/>
        </w:numPr>
      </w:pPr>
      <w:r>
        <w:t>Menghormati dan Menjadi Penurut Kepada</w:t>
      </w:r>
      <w:r w:rsidR="00525292">
        <w:t xml:space="preserve"> Guru </w:t>
      </w:r>
    </w:p>
    <w:p w14:paraId="605C691B" w14:textId="2B024C18" w:rsidR="003503C9" w:rsidRDefault="0031105D" w:rsidP="003503C9">
      <w:pPr>
        <w:pStyle w:val="ListParagraph"/>
        <w:ind w:left="360"/>
      </w:pPr>
      <w:r>
        <w:rPr>
          <w:rFonts w:ascii="Times New Roman" w:hAnsi="Times New Roman"/>
          <w:noProof/>
          <w:color w:val="auto"/>
          <w:szCs w:val="24"/>
          <w:lang w:val="en-ID" w:eastAsia="en-ID"/>
        </w:rPr>
        <w:drawing>
          <wp:anchor distT="0" distB="0" distL="114300" distR="114300" simplePos="0" relativeHeight="251730944" behindDoc="1" locked="0" layoutInCell="1" allowOverlap="1" wp14:anchorId="2DB95109" wp14:editId="49B261AD">
            <wp:simplePos x="0" y="0"/>
            <wp:positionH relativeFrom="column">
              <wp:posOffset>4808220</wp:posOffset>
            </wp:positionH>
            <wp:positionV relativeFrom="paragraph">
              <wp:posOffset>66675</wp:posOffset>
            </wp:positionV>
            <wp:extent cx="1531620" cy="1595438"/>
            <wp:effectExtent l="0" t="0" r="0" b="5080"/>
            <wp:wrapTight wrapText="bothSides">
              <wp:wrapPolygon edited="0">
                <wp:start x="0" y="0"/>
                <wp:lineTo x="0" y="21411"/>
                <wp:lineTo x="21224" y="21411"/>
                <wp:lineTo x="212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31620" cy="1595438"/>
                    </a:xfrm>
                    <a:prstGeom prst="rect">
                      <a:avLst/>
                    </a:prstGeom>
                    <a:noFill/>
                    <a:ln>
                      <a:noFill/>
                    </a:ln>
                  </pic:spPr>
                </pic:pic>
              </a:graphicData>
            </a:graphic>
          </wp:anchor>
        </w:drawing>
      </w:r>
    </w:p>
    <w:p w14:paraId="4032DA63" w14:textId="0A6EA390" w:rsidR="003503C9" w:rsidRDefault="003503C9" w:rsidP="003503C9">
      <w:pPr>
        <w:pStyle w:val="Quote3"/>
        <w:jc w:val="center"/>
      </w:pPr>
      <w:r>
        <w:t>Aruni, The Obedient Student of Dhaumnya</w:t>
      </w:r>
    </w:p>
    <w:p w14:paraId="26A0C9B4" w14:textId="7FA2EA3E" w:rsidR="003503C9" w:rsidRPr="003503C9" w:rsidRDefault="003503C9" w:rsidP="003503C9">
      <w:pPr>
        <w:jc w:val="center"/>
        <w:rPr>
          <w:rFonts w:ascii="ScaGoudy" w:hAnsi="ScaGoudy"/>
          <w:i/>
          <w:iCs/>
          <w:sz w:val="32"/>
          <w:szCs w:val="28"/>
          <w:lang w:val="en-ID" w:eastAsia="en-ID"/>
        </w:rPr>
      </w:pPr>
      <w:r w:rsidRPr="003503C9">
        <w:rPr>
          <w:rFonts w:ascii="ScaGoudy" w:hAnsi="ScaGoudy"/>
          <w:i/>
          <w:iCs/>
          <w:sz w:val="32"/>
          <w:szCs w:val="28"/>
          <w:lang w:val="en-ID" w:eastAsia="en-ID"/>
        </w:rPr>
        <w:t>yasya deve par</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bhaktir   yath</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deve tath</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gurau</w:t>
      </w:r>
    </w:p>
    <w:p w14:paraId="5E18486B" w14:textId="3CFAED48" w:rsidR="003503C9" w:rsidRPr="003503C9" w:rsidRDefault="003503C9" w:rsidP="003503C9">
      <w:pPr>
        <w:jc w:val="center"/>
        <w:rPr>
          <w:rFonts w:ascii="ScaGoudy" w:hAnsi="ScaGoudy"/>
          <w:i/>
          <w:iCs/>
          <w:sz w:val="32"/>
          <w:szCs w:val="28"/>
          <w:lang w:val="en-ID" w:eastAsia="en-ID"/>
        </w:rPr>
      </w:pPr>
      <w:r w:rsidRPr="003503C9">
        <w:rPr>
          <w:rFonts w:ascii="ScaGoudy" w:hAnsi="ScaGoudy"/>
          <w:i/>
          <w:iCs/>
          <w:sz w:val="32"/>
          <w:szCs w:val="28"/>
          <w:lang w:val="en-ID" w:eastAsia="en-ID"/>
        </w:rPr>
        <w:t>tasyaite kathit</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hy arth</w:t>
      </w:r>
      <w:r w:rsidRPr="003503C9">
        <w:rPr>
          <w:rFonts w:ascii="Cambria" w:hAnsi="Cambria" w:cs="Cambria"/>
          <w:i/>
          <w:iCs/>
          <w:sz w:val="32"/>
          <w:szCs w:val="28"/>
          <w:lang w:val="en-ID" w:eastAsia="en-ID"/>
        </w:rPr>
        <w:t>āḥ</w:t>
      </w:r>
      <w:r w:rsidRPr="003503C9">
        <w:rPr>
          <w:rFonts w:ascii="ScaGoudy" w:hAnsi="ScaGoudy" w:cs="Calibri"/>
          <w:i/>
          <w:iCs/>
          <w:sz w:val="32"/>
          <w:szCs w:val="28"/>
          <w:lang w:val="en-ID" w:eastAsia="en-ID"/>
        </w:rPr>
        <w:t xml:space="preserve">   </w:t>
      </w:r>
      <w:r w:rsidRPr="003503C9">
        <w:rPr>
          <w:rFonts w:ascii="ScaGoudy" w:hAnsi="ScaGoudy"/>
          <w:i/>
          <w:iCs/>
          <w:sz w:val="32"/>
          <w:szCs w:val="28"/>
          <w:lang w:val="en-ID" w:eastAsia="en-ID"/>
        </w:rPr>
        <w:t>prak</w:t>
      </w:r>
      <w:r w:rsidRPr="003503C9">
        <w:rPr>
          <w:rFonts w:ascii="Cambria" w:hAnsi="Cambria" w:cs="Cambria"/>
          <w:i/>
          <w:iCs/>
          <w:sz w:val="32"/>
          <w:szCs w:val="28"/>
          <w:lang w:val="en-ID" w:eastAsia="en-ID"/>
        </w:rPr>
        <w:t>āś</w:t>
      </w:r>
      <w:r w:rsidRPr="003503C9">
        <w:rPr>
          <w:rFonts w:ascii="ScaGoudy" w:hAnsi="ScaGoudy"/>
          <w:i/>
          <w:iCs/>
          <w:sz w:val="32"/>
          <w:szCs w:val="28"/>
          <w:lang w:val="en-ID" w:eastAsia="en-ID"/>
        </w:rPr>
        <w:t>ante mah</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tmana</w:t>
      </w:r>
      <w:r w:rsidRPr="003503C9">
        <w:rPr>
          <w:rFonts w:ascii="Cambria" w:hAnsi="Cambria" w:cs="Cambria"/>
          <w:i/>
          <w:iCs/>
          <w:sz w:val="32"/>
          <w:szCs w:val="28"/>
          <w:lang w:val="en-ID" w:eastAsia="en-ID"/>
        </w:rPr>
        <w:t>ḥ</w:t>
      </w:r>
    </w:p>
    <w:p w14:paraId="649F2370" w14:textId="4A4FA3D2" w:rsidR="003503C9" w:rsidRPr="003503C9" w:rsidRDefault="003503C9" w:rsidP="003503C9">
      <w:pPr>
        <w:rPr>
          <w:rFonts w:ascii="Times New Roman" w:hAnsi="Times New Roman"/>
          <w:color w:val="auto"/>
          <w:szCs w:val="24"/>
          <w:lang w:val="en-ID" w:eastAsia="en-ID"/>
        </w:rPr>
      </w:pPr>
    </w:p>
    <w:p w14:paraId="481F5A93" w14:textId="77777777" w:rsidR="003503C9" w:rsidRPr="003503C9" w:rsidRDefault="003503C9" w:rsidP="003503C9">
      <w:pPr>
        <w:rPr>
          <w:b/>
          <w:bCs/>
          <w:color w:val="17A6B1" w:themeColor="accent2"/>
          <w:lang w:val="en-ID" w:eastAsia="en-ID"/>
        </w:rPr>
      </w:pPr>
      <w:r w:rsidRPr="003503C9">
        <w:rPr>
          <w:b/>
          <w:bCs/>
          <w:color w:val="17A6B1" w:themeColor="accent2"/>
          <w:lang w:val="en-ID" w:eastAsia="en-ID"/>
        </w:rPr>
        <w:t>Only unto those great souls who have implicit faith in both the Lord and the spiritual master, who is his manifestation and not different from him, are all the imports of Vedic knowledge automatically revealed. (</w:t>
      </w:r>
      <w:r w:rsidRPr="003503C9">
        <w:rPr>
          <w:rFonts w:ascii="Calibri" w:hAnsi="Calibri" w:cs="Calibri"/>
          <w:b/>
          <w:bCs/>
          <w:color w:val="17A6B1" w:themeColor="accent2"/>
          <w:lang w:val="en-ID" w:eastAsia="en-ID"/>
        </w:rPr>
        <w:t>Ś</w:t>
      </w:r>
      <w:r w:rsidRPr="003503C9">
        <w:rPr>
          <w:b/>
          <w:bCs/>
          <w:color w:val="17A6B1" w:themeColor="accent2"/>
          <w:lang w:val="en-ID" w:eastAsia="en-ID"/>
        </w:rPr>
        <w:t>vet</w:t>
      </w:r>
      <w:r w:rsidRPr="003503C9">
        <w:rPr>
          <w:rFonts w:ascii="Calibri" w:hAnsi="Calibri" w:cs="Calibri"/>
          <w:b/>
          <w:bCs/>
          <w:color w:val="17A6B1" w:themeColor="accent2"/>
          <w:lang w:val="en-ID" w:eastAsia="en-ID"/>
        </w:rPr>
        <w:t>āś</w:t>
      </w:r>
      <w:r w:rsidRPr="003503C9">
        <w:rPr>
          <w:b/>
          <w:bCs/>
          <w:color w:val="17A6B1" w:themeColor="accent2"/>
          <w:lang w:val="en-ID" w:eastAsia="en-ID"/>
        </w:rPr>
        <w:t>vatara Upani</w:t>
      </w:r>
      <w:r w:rsidRPr="003503C9">
        <w:rPr>
          <w:rFonts w:ascii="Calibri" w:hAnsi="Calibri" w:cs="Calibri"/>
          <w:b/>
          <w:bCs/>
          <w:color w:val="17A6B1" w:themeColor="accent2"/>
          <w:lang w:val="en-ID" w:eastAsia="en-ID"/>
        </w:rPr>
        <w:t>ṣ</w:t>
      </w:r>
      <w:r w:rsidRPr="003503C9">
        <w:rPr>
          <w:b/>
          <w:bCs/>
          <w:color w:val="17A6B1" w:themeColor="accent2"/>
          <w:lang w:val="en-ID" w:eastAsia="en-ID"/>
        </w:rPr>
        <w:t>ad 6.23)</w:t>
      </w:r>
    </w:p>
    <w:p w14:paraId="75E29FE7" w14:textId="77777777" w:rsidR="003503C9" w:rsidRDefault="003503C9" w:rsidP="003503C9">
      <w:pPr>
        <w:rPr>
          <w:lang w:val="en-ID" w:eastAsia="en-ID"/>
        </w:rPr>
      </w:pPr>
    </w:p>
    <w:p w14:paraId="121D4D58" w14:textId="77777777" w:rsidR="003503C9" w:rsidRPr="00694C4E" w:rsidRDefault="003503C9" w:rsidP="003503C9">
      <w:pPr>
        <w:rPr>
          <w:color w:val="F84C24" w:themeColor="accent4"/>
          <w:lang w:val="en-ID" w:eastAsia="en-ID"/>
        </w:rPr>
      </w:pPr>
      <w:r w:rsidRPr="00694C4E">
        <w:rPr>
          <w:color w:val="F84C24" w:themeColor="accent4"/>
          <w:shd w:val="clear" w:color="auto" w:fill="FFFFFF"/>
        </w:rPr>
        <w:t>In ancient times their was a great sage of the name Ayoda Dhaumya. He hd three students, named Upamanyu, Aruni and Veda. The story of this guru and his disciples is told near the beginning of the Mahabharata. It tells how he tested them and how through his mercy they were able to understand the scriptural teachings. On hearing it, one cannot help but be amazed.</w:t>
      </w:r>
      <w:r w:rsidRPr="00694C4E">
        <w:rPr>
          <w:color w:val="F84C24" w:themeColor="accent4"/>
        </w:rPr>
        <w:br/>
      </w:r>
      <w:r w:rsidRPr="00694C4E">
        <w:rPr>
          <w:color w:val="F84C24" w:themeColor="accent4"/>
        </w:rPr>
        <w:br/>
      </w:r>
      <w:r w:rsidRPr="00694C4E">
        <w:rPr>
          <w:color w:val="F84C24" w:themeColor="accent4"/>
          <w:shd w:val="clear" w:color="auto" w:fill="FFFFFF"/>
        </w:rPr>
        <w:t>One day, Dhaumya bade one of his disciples, Aruni, who came from the kingdom of Panchala, to go and stop the water from flowing out of a rice field by repairing a breach in the dyke. In India, paddy fields are normally surrounded by low dykes of clay that keep the seedlings under at least a few centimeters of rain or irrigation water, without which the rice will not flourish.</w:t>
      </w:r>
      <w:r w:rsidRPr="00694C4E">
        <w:rPr>
          <w:color w:val="F84C24" w:themeColor="accent4"/>
        </w:rPr>
        <w:br/>
      </w:r>
      <w:r w:rsidRPr="00694C4E">
        <w:rPr>
          <w:color w:val="F84C24" w:themeColor="accent4"/>
        </w:rPr>
        <w:br/>
      </w:r>
      <w:r w:rsidRPr="00694C4E">
        <w:rPr>
          <w:color w:val="F84C24" w:themeColor="accent4"/>
          <w:shd w:val="clear" w:color="auto" w:fill="FFFFFF"/>
        </w:rPr>
        <w:t>Aruni took his guru’s order seriously and immediately went to the spot, and did everything he could to stop the water from flowing out, but the earth he put in the breach simply washed away in the strong current. When despite numerous efforts he was unable to break the stream of water from draining out of the field, he became very worried that he would fail to do his guru’s bidding, so he went and lay down in the breach himself. This successfully held the water back.</w:t>
      </w:r>
      <w:r w:rsidRPr="00694C4E">
        <w:rPr>
          <w:color w:val="F84C24" w:themeColor="accent4"/>
        </w:rPr>
        <w:br/>
      </w:r>
      <w:r w:rsidRPr="00694C4E">
        <w:rPr>
          <w:color w:val="F84C24" w:themeColor="accent4"/>
        </w:rPr>
        <w:br/>
      </w:r>
      <w:r w:rsidRPr="00694C4E">
        <w:rPr>
          <w:color w:val="F84C24" w:themeColor="accent4"/>
          <w:shd w:val="clear" w:color="auto" w:fill="FFFFFF"/>
        </w:rPr>
        <w:t>After some time, when Aruni had not yet returned from his errand, Dhaumya started to worry, for he was naturally very affectionate towards all his disciples. He took Upamanya and Veda with him and set off to the paddy fields. He called out, “Aruni, where are you? Come hither, my child.”</w:t>
      </w:r>
      <w:r w:rsidRPr="00694C4E">
        <w:rPr>
          <w:color w:val="F84C24" w:themeColor="accent4"/>
        </w:rPr>
        <w:br/>
      </w:r>
      <w:r w:rsidRPr="00694C4E">
        <w:rPr>
          <w:color w:val="F84C24" w:themeColor="accent4"/>
        </w:rPr>
        <w:br/>
      </w:r>
      <w:r w:rsidRPr="00694C4E">
        <w:rPr>
          <w:color w:val="F84C24" w:themeColor="accent4"/>
          <w:shd w:val="clear" w:color="auto" w:fill="FFFFFF"/>
        </w:rPr>
        <w:t>On hearing his guru’s voice, Aruni got up and came to him, bowing at his feet. On being asked where he had been, he answered, “I was lying down in the dyke to stop the water from going out, as I was unable to find any other means. I remained there until I heard your voice and came here. The water is now escaping again, so please tell me what I should do.”</w:t>
      </w:r>
      <w:r w:rsidRPr="00694C4E">
        <w:rPr>
          <w:color w:val="F84C24" w:themeColor="accent4"/>
        </w:rPr>
        <w:br/>
      </w:r>
      <w:r w:rsidRPr="00694C4E">
        <w:rPr>
          <w:color w:val="F84C24" w:themeColor="accent4"/>
        </w:rPr>
        <w:br/>
      </w:r>
      <w:r w:rsidRPr="00694C4E">
        <w:rPr>
          <w:color w:val="F84C24" w:themeColor="accent4"/>
          <w:shd w:val="clear" w:color="auto" w:fill="FFFFFF"/>
        </w:rPr>
        <w:t>Dhaumya Rishi was very pleased with Aruni and blessed him: “O Aruni, since you</w:t>
      </w:r>
      <w:r w:rsidRPr="00694C4E">
        <w:rPr>
          <w:color w:val="F84C24" w:themeColor="accent4"/>
        </w:rPr>
        <w:br/>
      </w:r>
      <w:r w:rsidRPr="00694C4E">
        <w:rPr>
          <w:color w:val="F84C24" w:themeColor="accent4"/>
          <w:shd w:val="clear" w:color="auto" w:fill="FFFFFF"/>
        </w:rPr>
        <w:t xml:space="preserve">arose from the ditch and reopened the course of water, you shall henceforth be called Uddalaka as a </w:t>
      </w:r>
      <w:r w:rsidRPr="00694C4E">
        <w:rPr>
          <w:color w:val="F84C24" w:themeColor="accent4"/>
          <w:shd w:val="clear" w:color="auto" w:fill="FFFFFF"/>
        </w:rPr>
        <w:lastRenderedPageBreak/>
        <w:t xml:space="preserve">mark of my favor. And because you have been </w:t>
      </w:r>
      <w:r w:rsidRPr="00694C4E">
        <w:rPr>
          <w:color w:val="F84C24" w:themeColor="accent4"/>
          <w:highlight w:val="yellow"/>
          <w:shd w:val="clear" w:color="auto" w:fill="FFFFFF"/>
        </w:rPr>
        <w:t>obedient</w:t>
      </w:r>
      <w:r w:rsidRPr="00694C4E">
        <w:rPr>
          <w:color w:val="F84C24" w:themeColor="accent4"/>
          <w:shd w:val="clear" w:color="auto" w:fill="FFFFFF"/>
        </w:rPr>
        <w:t xml:space="preserve"> to me, I bless you that you shall obtain all good fortune and that the meaning of all the Vedic scriptures will shine in you.”</w:t>
      </w:r>
    </w:p>
    <w:p w14:paraId="6C2F81C1" w14:textId="01D356D5" w:rsidR="00694C4E" w:rsidRDefault="00694C4E" w:rsidP="00694C4E"/>
    <w:p w14:paraId="7F0E8FAF" w14:textId="77777777" w:rsidR="00694C4E" w:rsidRDefault="00694C4E" w:rsidP="00694C4E"/>
    <w:p w14:paraId="16B1AD31" w14:textId="1F4D139F" w:rsidR="00525292" w:rsidRDefault="00525292" w:rsidP="00B228FD">
      <w:pPr>
        <w:pStyle w:val="Introduction"/>
        <w:numPr>
          <w:ilvl w:val="0"/>
          <w:numId w:val="28"/>
        </w:numPr>
      </w:pPr>
      <w:r>
        <w:t>Patuh kepada Aturan Alam</w:t>
      </w:r>
      <w:r w:rsidR="00124866">
        <w:t xml:space="preserve"> (Bg. 9.10: mayadhyaksena prakertih…)</w:t>
      </w:r>
    </w:p>
    <w:p w14:paraId="368015CF" w14:textId="11C4497D" w:rsidR="0031105D" w:rsidRDefault="00694C4E" w:rsidP="0031105D">
      <w:pPr>
        <w:pStyle w:val="ListParagraph"/>
        <w:ind w:left="360"/>
      </w:pPr>
      <w:r>
        <w:t>Hukum alam artinya juga adalah hukum Tuhan. Alam berkerja sesuai den</w:t>
      </w:r>
      <w:r w:rsidR="00735B38">
        <w:t xml:space="preserve">gan kehendak Tuhan. Sama juga halnya dengan pengertian spiritual, prinsip-prinsip keagamaan, juga diataur oleh hukum-hukum Tuhan. Sepertihalnya hukum-hukum alam yang tidk bisa kita buat sendiri, begitu pula hukum-hukum agama yang sifatnya spiritual tidak bisa dibuat oleh manusia. Sehingga tidak ada yang bisa melawan hukum alam atau Tuhan. Kita tidak bisa menumbukan biji-bijian dimusiam salju yang dingin dan menharapakan mendapatkan hasil panen yang melimpah. Semua hukum-hukum Tuhan harus kita patuhi jika tidak maka kita pasti akan mandpatkan hukuman. Ini adalah sebuah kenyataan, bahkan hukum-hukum yang dibuat oleh manusiapun jika kita melanggar, maka kita akan dihukum. Jika seseorang melanggar hukum negara, maka dia akan ditangkap oleh polisi. </w:t>
      </w:r>
    </w:p>
    <w:p w14:paraId="3243E9D9" w14:textId="726EEE77" w:rsidR="00735B38" w:rsidRDefault="00735B38" w:rsidP="0031105D">
      <w:pPr>
        <w:pStyle w:val="ListParagraph"/>
        <w:ind w:left="360"/>
      </w:pPr>
    </w:p>
    <w:p w14:paraId="24BF33C2" w14:textId="6BEA5F8C" w:rsidR="00735B38" w:rsidRDefault="00735B38" w:rsidP="0031105D">
      <w:pPr>
        <w:pStyle w:val="ListParagraph"/>
        <w:ind w:left="360"/>
      </w:pPr>
      <w:r>
        <w:t xml:space="preserve">Pelajari </w:t>
      </w:r>
      <w:r w:rsidR="00987E77">
        <w:t>gambar-gambar</w:t>
      </w:r>
      <w:r>
        <w:t xml:space="preserve"> alam berikut ini dan bagaimana kejadian alam tersebut dikatakan mengikuti hukum atau aturan dari Tuhan:</w:t>
      </w:r>
    </w:p>
    <w:p w14:paraId="592D76D1" w14:textId="263EA582" w:rsidR="00B228FD" w:rsidRDefault="00AC61F9" w:rsidP="00987E77">
      <w:pPr>
        <w:jc w:val="center"/>
      </w:pPr>
      <w:r w:rsidRPr="00AC61F9">
        <w:drawing>
          <wp:inline distT="0" distB="0" distL="0" distR="0" wp14:anchorId="16276D49" wp14:editId="36EA3DEC">
            <wp:extent cx="2126140" cy="133868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058" cy="1343036"/>
                    </a:xfrm>
                    <a:prstGeom prst="rect">
                      <a:avLst/>
                    </a:prstGeom>
                  </pic:spPr>
                </pic:pic>
              </a:graphicData>
            </a:graphic>
          </wp:inline>
        </w:drawing>
      </w:r>
      <w:r w:rsidRPr="00AC61F9">
        <w:drawing>
          <wp:inline distT="0" distB="0" distL="0" distR="0" wp14:anchorId="52EDDD91" wp14:editId="767EA5E9">
            <wp:extent cx="2039247" cy="136931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8249" cy="1382073"/>
                    </a:xfrm>
                    <a:prstGeom prst="rect">
                      <a:avLst/>
                    </a:prstGeom>
                  </pic:spPr>
                </pic:pic>
              </a:graphicData>
            </a:graphic>
          </wp:inline>
        </w:drawing>
      </w:r>
      <w:r w:rsidRPr="00AC61F9">
        <w:drawing>
          <wp:inline distT="0" distB="0" distL="0" distR="0" wp14:anchorId="58D194BC" wp14:editId="08641428">
            <wp:extent cx="1844192" cy="13553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2513" cy="1368835"/>
                    </a:xfrm>
                    <a:prstGeom prst="rect">
                      <a:avLst/>
                    </a:prstGeom>
                  </pic:spPr>
                </pic:pic>
              </a:graphicData>
            </a:graphic>
          </wp:inline>
        </w:drawing>
      </w:r>
    </w:p>
    <w:p w14:paraId="1C5C3F3F" w14:textId="7E6CEA82" w:rsidR="00AC61F9" w:rsidRDefault="00AC61F9" w:rsidP="00987E77">
      <w:pPr>
        <w:jc w:val="center"/>
      </w:pPr>
    </w:p>
    <w:p w14:paraId="3C674FC6" w14:textId="77777777" w:rsidR="00987E77" w:rsidRDefault="00987E77" w:rsidP="00987E77">
      <w:pPr>
        <w:jc w:val="center"/>
        <w:rPr>
          <w:noProof/>
        </w:rPr>
      </w:pPr>
      <w:r w:rsidRPr="00987E77">
        <w:drawing>
          <wp:inline distT="0" distB="0" distL="0" distR="0" wp14:anchorId="1F8EE6DF" wp14:editId="6A81E07A">
            <wp:extent cx="1850746" cy="13935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3726" cy="1403363"/>
                    </a:xfrm>
                    <a:prstGeom prst="rect">
                      <a:avLst/>
                    </a:prstGeom>
                  </pic:spPr>
                </pic:pic>
              </a:graphicData>
            </a:graphic>
          </wp:inline>
        </w:drawing>
      </w:r>
      <w:r w:rsidRPr="00987E77">
        <w:drawing>
          <wp:inline distT="0" distB="0" distL="0" distR="0" wp14:anchorId="2EA728D3" wp14:editId="262B745F">
            <wp:extent cx="1492300" cy="142306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08022" cy="1438061"/>
                    </a:xfrm>
                    <a:prstGeom prst="rect">
                      <a:avLst/>
                    </a:prstGeom>
                  </pic:spPr>
                </pic:pic>
              </a:graphicData>
            </a:graphic>
          </wp:inline>
        </w:drawing>
      </w:r>
      <w:r w:rsidRPr="00987E77">
        <w:rPr>
          <w:noProof/>
        </w:rPr>
        <w:t xml:space="preserve"> </w:t>
      </w:r>
      <w:r w:rsidRPr="00987E77">
        <w:drawing>
          <wp:inline distT="0" distB="0" distL="0" distR="0" wp14:anchorId="495FF448" wp14:editId="6D3646CE">
            <wp:extent cx="2350541" cy="144520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2485" cy="1452553"/>
                    </a:xfrm>
                    <a:prstGeom prst="rect">
                      <a:avLst/>
                    </a:prstGeom>
                  </pic:spPr>
                </pic:pic>
              </a:graphicData>
            </a:graphic>
          </wp:inline>
        </w:drawing>
      </w:r>
      <w:r w:rsidRPr="00987E77">
        <w:rPr>
          <w:noProof/>
        </w:rPr>
        <w:t xml:space="preserve"> </w:t>
      </w:r>
    </w:p>
    <w:p w14:paraId="6DC4C3FC" w14:textId="77777777" w:rsidR="00987E77" w:rsidRDefault="00987E77" w:rsidP="00987E77">
      <w:pPr>
        <w:jc w:val="center"/>
        <w:rPr>
          <w:noProof/>
        </w:rPr>
      </w:pPr>
    </w:p>
    <w:p w14:paraId="336D6959" w14:textId="626C3F49" w:rsidR="00AC61F9" w:rsidRPr="00987E77" w:rsidRDefault="00987E77" w:rsidP="00987E77">
      <w:pPr>
        <w:jc w:val="center"/>
      </w:pPr>
      <w:r w:rsidRPr="00987E77">
        <w:rPr>
          <w:noProof/>
        </w:rPr>
        <w:lastRenderedPageBreak/>
        <w:drawing>
          <wp:inline distT="0" distB="0" distL="0" distR="0" wp14:anchorId="6E22CE56" wp14:editId="0A3D16BC">
            <wp:extent cx="2034838" cy="1368627"/>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56156" cy="1382965"/>
                    </a:xfrm>
                    <a:prstGeom prst="rect">
                      <a:avLst/>
                    </a:prstGeom>
                  </pic:spPr>
                </pic:pic>
              </a:graphicData>
            </a:graphic>
          </wp:inline>
        </w:drawing>
      </w:r>
      <w:r>
        <w:rPr>
          <w:noProof/>
        </w:rPr>
        <w:t xml:space="preserve"> </w:t>
      </w:r>
      <w:r w:rsidRPr="00987E77">
        <w:drawing>
          <wp:inline distT="0" distB="0" distL="0" distR="0" wp14:anchorId="57C4CC3F" wp14:editId="6ECCD049">
            <wp:extent cx="1945843" cy="1345452"/>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0434" cy="1355541"/>
                    </a:xfrm>
                    <a:prstGeom prst="rect">
                      <a:avLst/>
                    </a:prstGeom>
                  </pic:spPr>
                </pic:pic>
              </a:graphicData>
            </a:graphic>
          </wp:inline>
        </w:drawing>
      </w:r>
      <w:r w:rsidRPr="00987E77">
        <w:drawing>
          <wp:inline distT="0" distB="0" distL="0" distR="0" wp14:anchorId="3357706F" wp14:editId="537619C7">
            <wp:extent cx="1953159" cy="1332661"/>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7245" cy="1342272"/>
                    </a:xfrm>
                    <a:prstGeom prst="rect">
                      <a:avLst/>
                    </a:prstGeom>
                  </pic:spPr>
                </pic:pic>
              </a:graphicData>
            </a:graphic>
          </wp:inline>
        </w:drawing>
      </w:r>
    </w:p>
    <w:p w14:paraId="625510C1" w14:textId="6DB0BF7E" w:rsidR="0031105D" w:rsidRDefault="0031105D" w:rsidP="00987E77"/>
    <w:p w14:paraId="30AF36B4" w14:textId="5E0DE3B3" w:rsidR="00651D44" w:rsidRDefault="00651D44" w:rsidP="00987E77">
      <w:r>
        <w:t>Didalam Bhagavad gita 9.10, Sri Krsna mengatakan bahwa seluruh ciptaan alam semesta ini bekerja dibawah kendali Beliau :</w:t>
      </w:r>
    </w:p>
    <w:p w14:paraId="55E53327" w14:textId="54E849F1" w:rsidR="00651D44" w:rsidRDefault="00651D44" w:rsidP="00987E77"/>
    <w:p w14:paraId="6E69762B" w14:textId="3B88903C" w:rsidR="00651D44" w:rsidRDefault="00651D44" w:rsidP="00651D44">
      <w:pPr>
        <w:jc w:val="center"/>
      </w:pPr>
      <w:r>
        <w:rPr>
          <w:rStyle w:val="Emphasis"/>
          <w:rFonts w:ascii="Noto Serif" w:hAnsi="Noto Serif" w:cs="Noto Serif"/>
          <w:color w:val="1D1601"/>
          <w:sz w:val="29"/>
          <w:szCs w:val="29"/>
        </w:rPr>
        <w:t>mayādhyakṣeṇa prakṛtiḥ</w:t>
      </w:r>
      <w:r>
        <w:rPr>
          <w:rStyle w:val="Emphasis"/>
          <w:rFonts w:ascii="Noto Serif" w:hAnsi="Noto Serif" w:cs="Noto Serif"/>
          <w:color w:val="1D1601"/>
          <w:sz w:val="29"/>
          <w:szCs w:val="29"/>
        </w:rPr>
        <w:t xml:space="preserve">   </w:t>
      </w:r>
      <w:r>
        <w:rPr>
          <w:rStyle w:val="Emphasis"/>
          <w:rFonts w:ascii="Noto Serif" w:hAnsi="Noto Serif" w:cs="Noto Serif"/>
          <w:color w:val="1D1601"/>
          <w:sz w:val="29"/>
          <w:szCs w:val="29"/>
        </w:rPr>
        <w:t>sūyate sa-carācaram</w:t>
      </w:r>
      <w:r>
        <w:rPr>
          <w:rFonts w:ascii="Noto Serif" w:hAnsi="Noto Serif" w:cs="Noto Serif"/>
          <w:i/>
          <w:iCs/>
          <w:color w:val="1D1601"/>
          <w:sz w:val="29"/>
          <w:szCs w:val="29"/>
        </w:rPr>
        <w:br/>
      </w:r>
      <w:r>
        <w:rPr>
          <w:rStyle w:val="Emphasis"/>
          <w:rFonts w:ascii="Noto Serif" w:hAnsi="Noto Serif" w:cs="Noto Serif"/>
          <w:color w:val="1D1601"/>
          <w:sz w:val="29"/>
          <w:szCs w:val="29"/>
        </w:rPr>
        <w:t>hetunānena kaunteya</w:t>
      </w:r>
      <w:r>
        <w:rPr>
          <w:rStyle w:val="Emphasis"/>
          <w:rFonts w:ascii="Noto Serif" w:hAnsi="Noto Serif" w:cs="Noto Serif"/>
          <w:color w:val="1D1601"/>
          <w:sz w:val="29"/>
          <w:szCs w:val="29"/>
        </w:rPr>
        <w:t xml:space="preserve">   </w:t>
      </w:r>
      <w:r>
        <w:rPr>
          <w:rStyle w:val="Emphasis"/>
          <w:rFonts w:ascii="Noto Serif" w:hAnsi="Noto Serif" w:cs="Noto Serif"/>
          <w:color w:val="1D1601"/>
          <w:sz w:val="29"/>
          <w:szCs w:val="29"/>
        </w:rPr>
        <w:t>jagad viparivartate</w:t>
      </w:r>
    </w:p>
    <w:p w14:paraId="6C73CC95" w14:textId="7D1C75A5" w:rsidR="00651D44" w:rsidRPr="00DA3ADC" w:rsidRDefault="00DA3ADC" w:rsidP="00987E77">
      <w:pPr>
        <w:rPr>
          <w:sz w:val="20"/>
          <w:szCs w:val="18"/>
        </w:rPr>
      </w:pPr>
      <w:r w:rsidRPr="00DA3ADC">
        <w:rPr>
          <w:rStyle w:val="Strong"/>
          <w:rFonts w:ascii="Noto Serif" w:hAnsi="Noto Serif" w:cs="Noto Serif"/>
          <w:color w:val="1D1601"/>
          <w:szCs w:val="24"/>
        </w:rPr>
        <w:t>This material nature, which is one of My energies, is working under My direction, O son of Kuntī, producing all moving and nonmoving beings. Under its rule this manifestation is created and annihilated again and again.</w:t>
      </w:r>
    </w:p>
    <w:p w14:paraId="314AE118" w14:textId="77777777" w:rsidR="00651D44" w:rsidRDefault="00651D44" w:rsidP="00987E77"/>
    <w:p w14:paraId="0DF91538" w14:textId="6C69645D" w:rsidR="00124866" w:rsidRDefault="00C11ED3" w:rsidP="00B228FD">
      <w:pPr>
        <w:pStyle w:val="Introduction"/>
        <w:numPr>
          <w:ilvl w:val="0"/>
          <w:numId w:val="28"/>
        </w:numPr>
      </w:pPr>
      <w:r>
        <w:t xml:space="preserve">Tunduk dan </w:t>
      </w:r>
      <w:r w:rsidR="00525292">
        <w:t xml:space="preserve">Menurut </w:t>
      </w:r>
      <w:r w:rsidR="00B228FD">
        <w:t>K</w:t>
      </w:r>
      <w:r w:rsidR="000E4F9E">
        <w:t>epada Hukum</w:t>
      </w:r>
      <w:r w:rsidR="00987E77">
        <w:t xml:space="preserve"> atau </w:t>
      </w:r>
      <w:r w:rsidR="00525292">
        <w:t xml:space="preserve">Aturan Tuhan (kitab suci) </w:t>
      </w:r>
    </w:p>
    <w:p w14:paraId="2E1B2839" w14:textId="77777777" w:rsidR="00C11ED3" w:rsidRDefault="00C11ED3" w:rsidP="00C11ED3">
      <w:pPr>
        <w:pStyle w:val="ListParagraph"/>
        <w:ind w:left="360"/>
      </w:pPr>
      <w:r>
        <w:t>Apa yang akan terjadi jika kalian mengabaikan atau melanggar perintah guru? Kalian akan dekenakan hukuman. Apa maksud dari hukuman tersebut?</w:t>
      </w:r>
    </w:p>
    <w:p w14:paraId="3EA68D96" w14:textId="62E2DED5" w:rsidR="00B228FD" w:rsidRDefault="00C11ED3" w:rsidP="00C11ED3">
      <w:pPr>
        <w:pStyle w:val="ListParagraph"/>
        <w:ind w:left="360"/>
      </w:pPr>
      <w:r>
        <w:t>Untuk membuat kita mengerti bahwa kita telah melakukan kesalahan</w:t>
      </w:r>
    </w:p>
    <w:p w14:paraId="348B8033" w14:textId="45965554" w:rsidR="00C11ED3" w:rsidRDefault="00C11ED3" w:rsidP="00C11ED3">
      <w:pPr>
        <w:pStyle w:val="ListParagraph"/>
        <w:ind w:left="360"/>
      </w:pPr>
      <w:r>
        <w:t>Untuk meperbaiki kesalahan yang kita lakukan dan tidak mengulanginya lagi</w:t>
      </w:r>
    </w:p>
    <w:p w14:paraId="33545E8B" w14:textId="0D9E0A91" w:rsidR="00C11ED3" w:rsidRDefault="00C11ED3" w:rsidP="00C11ED3">
      <w:pPr>
        <w:pStyle w:val="ListParagraph"/>
        <w:ind w:left="360"/>
      </w:pPr>
      <w:r>
        <w:t>Hukuman juga baik untk diri kita</w:t>
      </w:r>
    </w:p>
    <w:p w14:paraId="0FC4A039" w14:textId="77777777" w:rsidR="00C11ED3" w:rsidRDefault="00C11ED3" w:rsidP="00C11ED3">
      <w:pPr>
        <w:pStyle w:val="ListParagraph"/>
        <w:ind w:left="360"/>
      </w:pPr>
    </w:p>
    <w:p w14:paraId="030804FE" w14:textId="3D44B445" w:rsidR="00C11ED3" w:rsidRDefault="00C11ED3" w:rsidP="00C11ED3">
      <w:pPr>
        <w:pStyle w:val="ListParagraph"/>
        <w:ind w:left="360"/>
      </w:pPr>
      <w:r>
        <w:t>Kepribadian Tuhan Yang Maha Esa melebihi dari sekedar guru. Bliau adalah Tuhan bagi setiap mahkluk hidup dan atas kehendakNya semua keteraturan alam bekerja dengan sendirinya. Dan kita harus mematuhi semua aturan yang telah Bliau berikan dan juga berfikir tentangNya, mencintaiNya dan juga melayaniNya. Bagaimana cara kita melayani Beliau dijelaskan didlam kitab suci seperti Bhagavad gita.</w:t>
      </w:r>
    </w:p>
    <w:p w14:paraId="524BB3FC" w14:textId="0543666E" w:rsidR="00C11ED3" w:rsidRDefault="00C11ED3" w:rsidP="00C11ED3">
      <w:pPr>
        <w:pStyle w:val="ListParagraph"/>
        <w:ind w:left="360"/>
      </w:pPr>
    </w:p>
    <w:p w14:paraId="05BD3486" w14:textId="3AFD97D8" w:rsidR="00C11ED3" w:rsidRDefault="00C11ED3" w:rsidP="00C11ED3">
      <w:pPr>
        <w:pStyle w:val="ListParagraph"/>
        <w:ind w:left="360"/>
      </w:pPr>
      <w:r>
        <w:t xml:space="preserve">Jika kita gagal mematuhi peritah-perintahNya maka kita harus diingatkan. Karena itu kita semua yang hidup didunia material ini adalah tempat untuk memperbaiki diri supaya selalu ingat kepada Tuhan. </w:t>
      </w:r>
    </w:p>
    <w:p w14:paraId="77862914" w14:textId="614F5F57" w:rsidR="00B228FD" w:rsidRDefault="00C11ED3" w:rsidP="00B228FD">
      <w:pPr>
        <w:pStyle w:val="ListParagraph"/>
        <w:ind w:left="360"/>
      </w:pPr>
      <w:r>
        <w:t xml:space="preserve">Seperti halnya kita sebagai warna negara Indonesia, hrus patuh </w:t>
      </w:r>
      <w:r w:rsidR="009B1FBD">
        <w:t>kepada hukum negara Indonesia, jika kita melanggar kita akan dihukum. Orang yang melanggar hukum disebut juga dengan krimial yang bisa dimasukkan kedalam penjara.</w:t>
      </w:r>
    </w:p>
    <w:p w14:paraId="3D0975BB" w14:textId="3C028814" w:rsidR="009B1FBD" w:rsidRDefault="009B1FBD" w:rsidP="00B228FD">
      <w:pPr>
        <w:pStyle w:val="ListParagraph"/>
        <w:ind w:left="360"/>
      </w:pPr>
    </w:p>
    <w:p w14:paraId="3224BBC0" w14:textId="00051428" w:rsidR="00124866" w:rsidRDefault="009B1FBD" w:rsidP="009B1FBD">
      <w:pPr>
        <w:pStyle w:val="ListParagraph"/>
        <w:ind w:left="360"/>
        <w:jc w:val="center"/>
      </w:pPr>
      <w:r w:rsidRPr="009B1FBD">
        <w:lastRenderedPageBreak/>
        <w:drawing>
          <wp:inline distT="0" distB="0" distL="0" distR="0" wp14:anchorId="605772D8" wp14:editId="1F09BEC4">
            <wp:extent cx="2099462" cy="15253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3898" cy="1528613"/>
                    </a:xfrm>
                    <a:prstGeom prst="rect">
                      <a:avLst/>
                    </a:prstGeom>
                  </pic:spPr>
                </pic:pic>
              </a:graphicData>
            </a:graphic>
          </wp:inline>
        </w:drawing>
      </w:r>
      <w:r>
        <w:t xml:space="preserve">     </w:t>
      </w:r>
      <w:r w:rsidRPr="009B1FBD">
        <w:drawing>
          <wp:inline distT="0" distB="0" distL="0" distR="0" wp14:anchorId="670B29F9" wp14:editId="1024CE36">
            <wp:extent cx="2221457" cy="15525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8787" cy="1557698"/>
                    </a:xfrm>
                    <a:prstGeom prst="rect">
                      <a:avLst/>
                    </a:prstGeom>
                  </pic:spPr>
                </pic:pic>
              </a:graphicData>
            </a:graphic>
          </wp:inline>
        </w:drawing>
      </w:r>
    </w:p>
    <w:p w14:paraId="5DE2EEAA" w14:textId="25CA6AED" w:rsidR="009B1FBD" w:rsidRDefault="009B1FBD" w:rsidP="009B1FBD">
      <w:pPr>
        <w:pStyle w:val="ListParagraph"/>
        <w:ind w:left="360"/>
        <w:jc w:val="center"/>
      </w:pPr>
      <w:r>
        <w:t>Seperti halnya seseorang melanggar perintah atau peraturan negara maka dia dikurung didalam penjara. Begitu juga jika seseorang melanggar perintah-perintah Tuhan, maka dia juga dihukum, dikurung dan ditempatkan di dunia material ini.</w:t>
      </w:r>
    </w:p>
    <w:p w14:paraId="6174DC57" w14:textId="64450394" w:rsidR="009B1FBD" w:rsidRDefault="009B1FBD" w:rsidP="009B1FBD">
      <w:pPr>
        <w:pStyle w:val="ListParagraph"/>
        <w:ind w:left="360"/>
        <w:jc w:val="center"/>
      </w:pPr>
      <w:r w:rsidRPr="009B1FBD">
        <w:drawing>
          <wp:inline distT="0" distB="0" distL="0" distR="0" wp14:anchorId="681EE056" wp14:editId="15F73110">
            <wp:extent cx="2721254" cy="177165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6763" cy="1781747"/>
                    </a:xfrm>
                    <a:prstGeom prst="rect">
                      <a:avLst/>
                    </a:prstGeom>
                  </pic:spPr>
                </pic:pic>
              </a:graphicData>
            </a:graphic>
          </wp:inline>
        </w:drawing>
      </w:r>
      <w:r w:rsidR="005F5116" w:rsidRPr="005F5116">
        <w:rPr>
          <w:noProof/>
        </w:rPr>
        <w:t xml:space="preserve"> </w:t>
      </w:r>
      <w:r w:rsidR="005F5116" w:rsidRPr="005F5116">
        <w:drawing>
          <wp:inline distT="0" distB="0" distL="0" distR="0" wp14:anchorId="47876425" wp14:editId="1413F2E5">
            <wp:extent cx="1252673" cy="1765897"/>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2458" cy="1793788"/>
                    </a:xfrm>
                    <a:prstGeom prst="rect">
                      <a:avLst/>
                    </a:prstGeom>
                  </pic:spPr>
                </pic:pic>
              </a:graphicData>
            </a:graphic>
          </wp:inline>
        </w:drawing>
      </w:r>
    </w:p>
    <w:p w14:paraId="73128A51" w14:textId="5C59F230" w:rsidR="00124866" w:rsidRDefault="00124866">
      <w:pPr>
        <w:rPr>
          <w:rFonts w:asciiTheme="majorHAnsi" w:eastAsiaTheme="majorEastAsia" w:hAnsiTheme="majorHAnsi" w:cstheme="majorBidi"/>
          <w:b/>
          <w:color w:val="CB5577" w:themeColor="accent3"/>
          <w:sz w:val="40"/>
          <w:szCs w:val="32"/>
        </w:rPr>
      </w:pPr>
    </w:p>
    <w:p w14:paraId="23E437AC" w14:textId="79C76FA2" w:rsidR="00124866" w:rsidRDefault="00124866" w:rsidP="00124866">
      <w:pPr>
        <w:pStyle w:val="Heading1"/>
      </w:pPr>
      <w:r>
        <w:t>ACTIVITY</w:t>
      </w:r>
    </w:p>
    <w:p w14:paraId="79D300D0" w14:textId="4B4C1202" w:rsidR="002A3802" w:rsidRPr="002A3802" w:rsidRDefault="002A3802" w:rsidP="002A3802">
      <w:pPr>
        <w:pStyle w:val="Introduction"/>
      </w:pPr>
      <w:r w:rsidRPr="002A3802">
        <w:t>KEGIATAN #1</w:t>
      </w:r>
    </w:p>
    <w:p w14:paraId="01667A02" w14:textId="00C0A6FE" w:rsidR="00124866" w:rsidRDefault="00124866" w:rsidP="00124866">
      <w:pPr>
        <w:pStyle w:val="ListParagraph"/>
        <w:numPr>
          <w:ilvl w:val="0"/>
          <w:numId w:val="19"/>
        </w:numPr>
      </w:pPr>
      <w:r>
        <w:t>Ingat dan Sebutkan beberapa contoh dalam sejarah dan kitab suci orang yang patuh dan tidak patuh kepada perintah Tuhan/Guru</w:t>
      </w:r>
    </w:p>
    <w:p w14:paraId="744A20A6" w14:textId="77777777" w:rsidR="00124866" w:rsidRDefault="00124866" w:rsidP="00124866">
      <w:pPr>
        <w:pStyle w:val="ListParagraph"/>
        <w:numPr>
          <w:ilvl w:val="0"/>
          <w:numId w:val="19"/>
        </w:numPr>
      </w:pPr>
      <w:r>
        <w:t>Sebutkan juga akibat dari Tindakan patuh/tidak patuh tersebut.</w:t>
      </w:r>
    </w:p>
    <w:p w14:paraId="1FF65DF5" w14:textId="1A92DF2A" w:rsidR="00124866" w:rsidRPr="00445F7A" w:rsidRDefault="00124866" w:rsidP="002A3802">
      <w:pPr>
        <w:pStyle w:val="Introduction"/>
        <w:ind w:left="360"/>
        <w:rPr>
          <w:rStyle w:val="Strong"/>
        </w:rPr>
      </w:pPr>
      <w:r w:rsidRPr="00445F7A">
        <w:rPr>
          <w:rStyle w:val="Strong"/>
        </w:rPr>
        <w:t xml:space="preserve">Contoh: </w:t>
      </w:r>
    </w:p>
    <w:p w14:paraId="49EFDAC3" w14:textId="77777777" w:rsidR="00124866" w:rsidRDefault="00124866" w:rsidP="00124866">
      <w:pPr>
        <w:pStyle w:val="ListParagraph"/>
        <w:numPr>
          <w:ilvl w:val="0"/>
          <w:numId w:val="19"/>
        </w:numPr>
      </w:pPr>
      <w:r>
        <w:t>Hanuman  -&gt; Patuh kepada perintah Sri Rama, Karena itu dia  diagungkan dan dipuja diseluruh dunia.</w:t>
      </w:r>
    </w:p>
    <w:p w14:paraId="49F9D0D2" w14:textId="77777777" w:rsidR="00124866" w:rsidRDefault="00124866" w:rsidP="00124866">
      <w:pPr>
        <w:pStyle w:val="ListParagraph"/>
        <w:numPr>
          <w:ilvl w:val="0"/>
          <w:numId w:val="19"/>
        </w:numPr>
      </w:pPr>
      <w:r>
        <w:t>Rahvana -&gt;   Tidak Patuh kepada Sri Rama karena itu dia dihukum dan dihancurkan.</w:t>
      </w:r>
    </w:p>
    <w:p w14:paraId="3DD796A6" w14:textId="77777777" w:rsidR="00741478" w:rsidRDefault="00741478" w:rsidP="00741478"/>
    <w:p w14:paraId="31CD877B" w14:textId="77777777" w:rsidR="00741478" w:rsidRDefault="00741478" w:rsidP="00741478"/>
    <w:p w14:paraId="3883E9A7" w14:textId="77777777" w:rsidR="00741478" w:rsidRDefault="00741478">
      <w:pPr>
        <w:rPr>
          <w:rFonts w:asciiTheme="majorHAnsi" w:eastAsiaTheme="majorEastAsia" w:hAnsiTheme="majorHAnsi" w:cstheme="majorBidi"/>
          <w:b/>
          <w:color w:val="CB5577" w:themeColor="accent3"/>
          <w:sz w:val="40"/>
          <w:szCs w:val="32"/>
        </w:rPr>
      </w:pPr>
      <w:r>
        <w:br w:type="page"/>
      </w:r>
    </w:p>
    <w:p w14:paraId="08C5221D" w14:textId="09E886B1" w:rsidR="00741478" w:rsidRDefault="00741478" w:rsidP="00741478">
      <w:pPr>
        <w:pStyle w:val="Heading1"/>
      </w:pPr>
      <w:r>
        <w:lastRenderedPageBreak/>
        <w:t xml:space="preserve">EXERCISE </w:t>
      </w:r>
    </w:p>
    <w:p w14:paraId="708E0E01" w14:textId="4CE7DBB6" w:rsidR="008102CA" w:rsidRDefault="008102CA" w:rsidP="008102CA">
      <w:pPr>
        <w:pStyle w:val="Introduction"/>
      </w:pPr>
      <w:r>
        <w:t>LATIHAN #1</w:t>
      </w:r>
    </w:p>
    <w:p w14:paraId="10EFCA5A" w14:textId="3ABFF105" w:rsidR="00AB7A35" w:rsidRDefault="00741478" w:rsidP="00741478">
      <w:r>
        <w:t xml:space="preserve">Sikap patuh  &amp; penurut sangat diperlukan dalam kehidupan kita sehari-hari. </w:t>
      </w:r>
      <w:r w:rsidR="00AB7A35">
        <w:t xml:space="preserve">  Pelajari contoh berikut ini dan lengkapi table dibawah ini:</w:t>
      </w:r>
    </w:p>
    <w:tbl>
      <w:tblPr>
        <w:tblStyle w:val="TableGrid"/>
        <w:tblW w:w="0" w:type="auto"/>
        <w:tblLook w:val="04A0" w:firstRow="1" w:lastRow="0" w:firstColumn="1" w:lastColumn="0" w:noHBand="0" w:noVBand="1"/>
      </w:tblPr>
      <w:tblGrid>
        <w:gridCol w:w="3356"/>
        <w:gridCol w:w="3357"/>
        <w:gridCol w:w="3357"/>
      </w:tblGrid>
      <w:tr w:rsidR="00AB7A35" w14:paraId="7F050E51" w14:textId="77777777" w:rsidTr="00AB7A35">
        <w:tc>
          <w:tcPr>
            <w:tcW w:w="3356" w:type="dxa"/>
            <w:shd w:val="clear" w:color="auto" w:fill="FFC000"/>
          </w:tcPr>
          <w:p w14:paraId="76BAC13A" w14:textId="77777777" w:rsidR="00AB7A35" w:rsidRDefault="00AB7A35" w:rsidP="00AB7A35">
            <w:pPr>
              <w:pStyle w:val="Introduction"/>
            </w:pPr>
            <w:r>
              <w:t>ATURAN</w:t>
            </w:r>
          </w:p>
          <w:p w14:paraId="666D3468" w14:textId="54D47C8B" w:rsidR="00AB7A35" w:rsidRDefault="00AB7A35" w:rsidP="00AB7A35"/>
        </w:tc>
        <w:tc>
          <w:tcPr>
            <w:tcW w:w="3357" w:type="dxa"/>
            <w:shd w:val="clear" w:color="auto" w:fill="00B0F0"/>
          </w:tcPr>
          <w:p w14:paraId="06806D40" w14:textId="5E2DF200" w:rsidR="00AB7A35" w:rsidRDefault="00AB7A35" w:rsidP="00AB7A35">
            <w:pPr>
              <w:pStyle w:val="Introduction"/>
            </w:pPr>
            <w:r>
              <w:t>TAAT KEPADA ATURAN</w:t>
            </w:r>
          </w:p>
        </w:tc>
        <w:tc>
          <w:tcPr>
            <w:tcW w:w="3357" w:type="dxa"/>
            <w:shd w:val="clear" w:color="auto" w:fill="CE2C06" w:themeFill="accent4" w:themeFillShade="BF"/>
          </w:tcPr>
          <w:p w14:paraId="07EBE035" w14:textId="1BA645E7" w:rsidR="00AB7A35" w:rsidRDefault="00AB7A35" w:rsidP="00AB7A35">
            <w:pPr>
              <w:pStyle w:val="Introduction"/>
            </w:pPr>
            <w:r>
              <w:t>MELANGGAR ATURAN</w:t>
            </w:r>
          </w:p>
        </w:tc>
      </w:tr>
      <w:tr w:rsidR="00AB7A35" w14:paraId="022CF935" w14:textId="77777777" w:rsidTr="00AB7A35">
        <w:tc>
          <w:tcPr>
            <w:tcW w:w="3356" w:type="dxa"/>
          </w:tcPr>
          <w:p w14:paraId="20B7945E" w14:textId="1B680626" w:rsidR="00AB7A35" w:rsidRDefault="002A3802" w:rsidP="00AB7A35">
            <w:r>
              <w:t>Tata tertib dan Lampu Lalu-Lintas di Jalan Raya</w:t>
            </w:r>
          </w:p>
          <w:p w14:paraId="14140E2B" w14:textId="77777777" w:rsidR="00AD217B" w:rsidRDefault="00AD217B" w:rsidP="00AB7A35"/>
          <w:p w14:paraId="4DAED335" w14:textId="77777777" w:rsidR="00AD217B" w:rsidRDefault="00AD217B" w:rsidP="00AB7A35"/>
          <w:p w14:paraId="00033B0E" w14:textId="6070425D" w:rsidR="00AD217B" w:rsidRDefault="00AD217B" w:rsidP="00AB7A35"/>
        </w:tc>
        <w:tc>
          <w:tcPr>
            <w:tcW w:w="3357" w:type="dxa"/>
          </w:tcPr>
          <w:p w14:paraId="63D6617E" w14:textId="77777777" w:rsidR="00AB7A35" w:rsidRDefault="00946754" w:rsidP="00AB7A35">
            <w:r>
              <w:t>Berjalan/berkendaraan di jalan dengan selamat</w:t>
            </w:r>
            <w:r w:rsidR="00AD217B">
              <w:t>, tanpa kecemasan</w:t>
            </w:r>
            <w:r w:rsidR="00CA7BEC">
              <w:t>.</w:t>
            </w:r>
          </w:p>
          <w:p w14:paraId="16FD44DB" w14:textId="0C440830" w:rsidR="00CA7BEC" w:rsidRDefault="00CA7BEC" w:rsidP="00AB7A35">
            <w:r>
              <w:t>…</w:t>
            </w:r>
          </w:p>
        </w:tc>
        <w:tc>
          <w:tcPr>
            <w:tcW w:w="3357" w:type="dxa"/>
          </w:tcPr>
          <w:p w14:paraId="010C4129" w14:textId="77777777" w:rsidR="00AB7A35" w:rsidRDefault="00946754" w:rsidP="00AD217B">
            <w:pPr>
              <w:pStyle w:val="ListParagraph"/>
              <w:numPr>
                <w:ilvl w:val="0"/>
                <w:numId w:val="20"/>
              </w:numPr>
            </w:pPr>
            <w:r>
              <w:t>Me</w:t>
            </w:r>
            <w:r w:rsidR="00AD217B">
              <w:t>ngakibatkan kecelakaan lalu lintas</w:t>
            </w:r>
          </w:p>
          <w:p w14:paraId="38A25E09" w14:textId="77777777" w:rsidR="00AD217B" w:rsidRDefault="00AD217B" w:rsidP="00AD217B">
            <w:pPr>
              <w:pStyle w:val="ListParagraph"/>
              <w:numPr>
                <w:ilvl w:val="0"/>
                <w:numId w:val="20"/>
              </w:numPr>
            </w:pPr>
            <w:r>
              <w:t>Ditilang oleh Pak Polisi</w:t>
            </w:r>
          </w:p>
          <w:p w14:paraId="0D4744F4" w14:textId="47C8F75F" w:rsidR="00CA7BEC" w:rsidRDefault="00CA7BEC" w:rsidP="00AD217B">
            <w:pPr>
              <w:pStyle w:val="ListParagraph"/>
              <w:numPr>
                <w:ilvl w:val="0"/>
                <w:numId w:val="20"/>
              </w:numPr>
            </w:pPr>
            <w:r>
              <w:t>…</w:t>
            </w:r>
          </w:p>
        </w:tc>
      </w:tr>
      <w:tr w:rsidR="00AB7A35" w14:paraId="452D9C56" w14:textId="77777777" w:rsidTr="00AB7A35">
        <w:tc>
          <w:tcPr>
            <w:tcW w:w="3356" w:type="dxa"/>
          </w:tcPr>
          <w:p w14:paraId="73A447BE" w14:textId="77777777" w:rsidR="00AB7A35" w:rsidRDefault="002A3802" w:rsidP="00AB7A35">
            <w:r>
              <w:t>Aturan pada saat ujian kelas: Tidak boleh mencontek</w:t>
            </w:r>
          </w:p>
          <w:p w14:paraId="126116B3" w14:textId="259C2E2D" w:rsidR="002A3802" w:rsidRDefault="002A3802" w:rsidP="00AB7A35"/>
        </w:tc>
        <w:tc>
          <w:tcPr>
            <w:tcW w:w="3357" w:type="dxa"/>
          </w:tcPr>
          <w:p w14:paraId="31B081D9" w14:textId="0E232BDF" w:rsidR="00AB7A35" w:rsidRDefault="00CA7BEC" w:rsidP="00AB7A35">
            <w:r>
              <w:t>…</w:t>
            </w:r>
          </w:p>
        </w:tc>
        <w:tc>
          <w:tcPr>
            <w:tcW w:w="3357" w:type="dxa"/>
          </w:tcPr>
          <w:p w14:paraId="5B722621" w14:textId="0C7039BB" w:rsidR="00AB7A35" w:rsidRDefault="00CA7BEC" w:rsidP="00AB7A35">
            <w:r>
              <w:t>…</w:t>
            </w:r>
          </w:p>
        </w:tc>
      </w:tr>
      <w:tr w:rsidR="00AB7A35" w14:paraId="17A59EBF" w14:textId="77777777" w:rsidTr="00AB7A35">
        <w:tc>
          <w:tcPr>
            <w:tcW w:w="3356" w:type="dxa"/>
          </w:tcPr>
          <w:p w14:paraId="6BB319BA" w14:textId="77777777" w:rsidR="00AB7A35" w:rsidRDefault="002A3802" w:rsidP="00AB7A35">
            <w:r>
              <w:t>Memakan makanan secukupnya sesuai dengan kemampuan kita mencerna</w:t>
            </w:r>
          </w:p>
          <w:p w14:paraId="2B710A27" w14:textId="77777777" w:rsidR="002A3802" w:rsidRDefault="002A3802" w:rsidP="00AB7A35">
            <w:r>
              <w:t>(Alam)</w:t>
            </w:r>
          </w:p>
          <w:p w14:paraId="01D37766" w14:textId="00612FBD" w:rsidR="002A3802" w:rsidRDefault="002A3802" w:rsidP="00AB7A35"/>
        </w:tc>
        <w:tc>
          <w:tcPr>
            <w:tcW w:w="3357" w:type="dxa"/>
          </w:tcPr>
          <w:p w14:paraId="2898239A" w14:textId="4F77A1F5" w:rsidR="00AB7A35" w:rsidRDefault="00CA7BEC" w:rsidP="00AB7A35">
            <w:r>
              <w:t>…</w:t>
            </w:r>
          </w:p>
        </w:tc>
        <w:tc>
          <w:tcPr>
            <w:tcW w:w="3357" w:type="dxa"/>
          </w:tcPr>
          <w:p w14:paraId="6F9A907B" w14:textId="508CC559" w:rsidR="00AB7A35" w:rsidRDefault="00CA7BEC" w:rsidP="00AB7A35">
            <w:r>
              <w:t>…</w:t>
            </w:r>
          </w:p>
        </w:tc>
      </w:tr>
      <w:tr w:rsidR="00AB7A35" w14:paraId="1F623221" w14:textId="77777777" w:rsidTr="00AB7A35">
        <w:tc>
          <w:tcPr>
            <w:tcW w:w="3356" w:type="dxa"/>
          </w:tcPr>
          <w:p w14:paraId="2BC679CA" w14:textId="77777777" w:rsidR="00AB7A35" w:rsidRDefault="002A3802" w:rsidP="00AB7A35">
            <w:r>
              <w:t>Seseorang tidak boleh membunuh mahkluk hidup lain</w:t>
            </w:r>
          </w:p>
          <w:p w14:paraId="3A4A749C" w14:textId="77777777" w:rsidR="002A3802" w:rsidRDefault="002A3802" w:rsidP="00AB7A35">
            <w:r>
              <w:t>(Alam)</w:t>
            </w:r>
          </w:p>
          <w:p w14:paraId="47C7B3C4" w14:textId="2A9F3F41" w:rsidR="002A3802" w:rsidRDefault="002A3802" w:rsidP="00AB7A35"/>
        </w:tc>
        <w:tc>
          <w:tcPr>
            <w:tcW w:w="3357" w:type="dxa"/>
          </w:tcPr>
          <w:p w14:paraId="534850C0" w14:textId="720D3223" w:rsidR="00AB7A35" w:rsidRDefault="00CA7BEC" w:rsidP="00AB7A35">
            <w:r>
              <w:t>…</w:t>
            </w:r>
          </w:p>
        </w:tc>
        <w:tc>
          <w:tcPr>
            <w:tcW w:w="3357" w:type="dxa"/>
          </w:tcPr>
          <w:p w14:paraId="184EBAD5" w14:textId="1557A687" w:rsidR="00AB7A35" w:rsidRDefault="00CA7BEC" w:rsidP="00AB7A35">
            <w:r>
              <w:t>…</w:t>
            </w:r>
          </w:p>
        </w:tc>
      </w:tr>
      <w:tr w:rsidR="00AB7A35" w14:paraId="42B49BC4" w14:textId="77777777" w:rsidTr="00AB7A35">
        <w:tc>
          <w:tcPr>
            <w:tcW w:w="3356" w:type="dxa"/>
          </w:tcPr>
          <w:p w14:paraId="1DCE127C" w14:textId="77777777" w:rsidR="00AB7A35" w:rsidRDefault="002A3802" w:rsidP="00AB7A35">
            <w:r>
              <w:t>Tidur lebih awal dan bangun lebih awal membuat kita sehat, sejahtera dan bijaksana.</w:t>
            </w:r>
          </w:p>
          <w:p w14:paraId="662AC345" w14:textId="77777777" w:rsidR="002A3802" w:rsidRDefault="002A3802" w:rsidP="00AB7A35">
            <w:r>
              <w:t>(Alam/Badan)</w:t>
            </w:r>
          </w:p>
          <w:p w14:paraId="1529F109" w14:textId="0EE0EE83" w:rsidR="00CA7BEC" w:rsidRDefault="00CA7BEC" w:rsidP="00AB7A35"/>
        </w:tc>
        <w:tc>
          <w:tcPr>
            <w:tcW w:w="3357" w:type="dxa"/>
          </w:tcPr>
          <w:p w14:paraId="05109FF8" w14:textId="746A4EF6" w:rsidR="00AB7A35" w:rsidRDefault="00CA7BEC" w:rsidP="00AB7A35">
            <w:r>
              <w:t>…</w:t>
            </w:r>
          </w:p>
        </w:tc>
        <w:tc>
          <w:tcPr>
            <w:tcW w:w="3357" w:type="dxa"/>
          </w:tcPr>
          <w:p w14:paraId="69D59B53" w14:textId="6988AE1F" w:rsidR="00AB7A35" w:rsidRDefault="00CA7BEC" w:rsidP="00AB7A35">
            <w:r>
              <w:t>…</w:t>
            </w:r>
          </w:p>
        </w:tc>
      </w:tr>
      <w:tr w:rsidR="00AB7A35" w14:paraId="235288B8" w14:textId="77777777" w:rsidTr="00AB7A35">
        <w:tc>
          <w:tcPr>
            <w:tcW w:w="3356" w:type="dxa"/>
          </w:tcPr>
          <w:p w14:paraId="78D63B65" w14:textId="4C78DB8F" w:rsidR="00AB7A35" w:rsidRDefault="002A3802" w:rsidP="00AB7A35">
            <w:r>
              <w:t>Selalu memuji dan mengaggungkan kemuliaan Tuhan.</w:t>
            </w:r>
          </w:p>
          <w:p w14:paraId="2F6D8598" w14:textId="77777777" w:rsidR="002A3802" w:rsidRDefault="002A3802" w:rsidP="00AB7A35">
            <w:r>
              <w:t>(Ajaran Sri Caitanya Mahaprabhu)</w:t>
            </w:r>
          </w:p>
          <w:p w14:paraId="25C8752A" w14:textId="11922A4D" w:rsidR="00CA7BEC" w:rsidRDefault="00CA7BEC" w:rsidP="00AB7A35"/>
        </w:tc>
        <w:tc>
          <w:tcPr>
            <w:tcW w:w="3357" w:type="dxa"/>
          </w:tcPr>
          <w:p w14:paraId="16438043" w14:textId="451C76C9" w:rsidR="00AB7A35" w:rsidRDefault="00CA7BEC" w:rsidP="00AB7A35">
            <w:r>
              <w:t>…</w:t>
            </w:r>
          </w:p>
        </w:tc>
        <w:tc>
          <w:tcPr>
            <w:tcW w:w="3357" w:type="dxa"/>
          </w:tcPr>
          <w:p w14:paraId="369C4010" w14:textId="7D02A2BF" w:rsidR="00AB7A35" w:rsidRDefault="00CA7BEC" w:rsidP="00AB7A35">
            <w:r>
              <w:t>…</w:t>
            </w:r>
          </w:p>
        </w:tc>
      </w:tr>
      <w:tr w:rsidR="00AB7A35" w14:paraId="3A7082B0" w14:textId="77777777" w:rsidTr="00AB7A35">
        <w:tc>
          <w:tcPr>
            <w:tcW w:w="3356" w:type="dxa"/>
          </w:tcPr>
          <w:p w14:paraId="368824D2" w14:textId="77777777" w:rsidR="00AB7A35" w:rsidRDefault="002A3802" w:rsidP="00AB7A35">
            <w:r>
              <w:t>Selalu berbicara jujur dengan kata-kata yang baik dan menyenangkan dan tidak membuat orang tersinggung.</w:t>
            </w:r>
          </w:p>
          <w:p w14:paraId="12407034" w14:textId="77777777" w:rsidR="002A3802" w:rsidRDefault="002A3802" w:rsidP="00AB7A35">
            <w:r>
              <w:t>(Bg. 17.15)</w:t>
            </w:r>
          </w:p>
          <w:p w14:paraId="3053CBB1" w14:textId="17AAE5D9" w:rsidR="00CA7BEC" w:rsidRDefault="00CA7BEC" w:rsidP="00AB7A35"/>
        </w:tc>
        <w:tc>
          <w:tcPr>
            <w:tcW w:w="3357" w:type="dxa"/>
          </w:tcPr>
          <w:p w14:paraId="19BA1EC5" w14:textId="3E2AFDD0" w:rsidR="00AB7A35" w:rsidRDefault="00CA7BEC" w:rsidP="00AB7A35">
            <w:r>
              <w:t>…</w:t>
            </w:r>
          </w:p>
        </w:tc>
        <w:tc>
          <w:tcPr>
            <w:tcW w:w="3357" w:type="dxa"/>
          </w:tcPr>
          <w:p w14:paraId="143B1A66" w14:textId="36DB1C7E" w:rsidR="00AB7A35" w:rsidRDefault="00CA7BEC" w:rsidP="00AB7A35">
            <w:r>
              <w:t>…</w:t>
            </w:r>
          </w:p>
        </w:tc>
      </w:tr>
    </w:tbl>
    <w:p w14:paraId="76659CD7" w14:textId="77777777" w:rsidR="00AB7A35" w:rsidRDefault="00AB7A35" w:rsidP="00AB7A35"/>
    <w:p w14:paraId="7BF9E10A" w14:textId="43E51A2B" w:rsidR="008102CA" w:rsidRDefault="008102CA" w:rsidP="008102CA">
      <w:pPr>
        <w:pStyle w:val="Introduction"/>
      </w:pPr>
      <w:r>
        <w:t>LATIHAN #2</w:t>
      </w:r>
    </w:p>
    <w:p w14:paraId="0C767725" w14:textId="6C48B586" w:rsidR="00CA7BEC" w:rsidRDefault="008102CA" w:rsidP="0034262B">
      <w:pPr>
        <w:jc w:val="center"/>
      </w:pPr>
      <w:r>
        <w:lastRenderedPageBreak/>
        <w:t>Bagaima cara kalian menjadi penurut kepada orang tua dan kepada guru? Gunakanlah kata-kata berikut ini dan tuliskan jawaban kalian.</w:t>
      </w:r>
    </w:p>
    <w:tbl>
      <w:tblPr>
        <w:tblStyle w:val="TableGrid"/>
        <w:tblW w:w="0" w:type="auto"/>
        <w:jc w:val="center"/>
        <w:shd w:val="clear" w:color="auto" w:fill="FFC000"/>
        <w:tblLook w:val="04A0" w:firstRow="1" w:lastRow="0" w:firstColumn="1" w:lastColumn="0" w:noHBand="0" w:noVBand="1"/>
      </w:tblPr>
      <w:tblGrid>
        <w:gridCol w:w="2517"/>
        <w:gridCol w:w="2517"/>
        <w:gridCol w:w="2518"/>
        <w:gridCol w:w="2518"/>
      </w:tblGrid>
      <w:tr w:rsidR="008102CA" w:rsidRPr="008102CA" w14:paraId="7385C635" w14:textId="77777777" w:rsidTr="008102CA">
        <w:trPr>
          <w:jc w:val="center"/>
        </w:trPr>
        <w:tc>
          <w:tcPr>
            <w:tcW w:w="2517" w:type="dxa"/>
            <w:shd w:val="clear" w:color="auto" w:fill="FFC000"/>
          </w:tcPr>
          <w:p w14:paraId="5982FA58" w14:textId="19FA092F" w:rsidR="008102CA" w:rsidRPr="008102CA" w:rsidRDefault="008102CA" w:rsidP="0034262B">
            <w:pPr>
              <w:jc w:val="center"/>
              <w:rPr>
                <w:b/>
                <w:bCs/>
                <w:color w:val="auto"/>
              </w:rPr>
            </w:pPr>
            <w:r>
              <w:rPr>
                <w:b/>
                <w:bCs/>
                <w:color w:val="auto"/>
              </w:rPr>
              <w:t>Mendengar</w:t>
            </w:r>
          </w:p>
          <w:p w14:paraId="6DA9D1B4" w14:textId="6A304990" w:rsidR="008102CA" w:rsidRPr="008102CA" w:rsidRDefault="008102CA" w:rsidP="0034262B">
            <w:pPr>
              <w:jc w:val="center"/>
              <w:rPr>
                <w:b/>
                <w:bCs/>
                <w:color w:val="auto"/>
              </w:rPr>
            </w:pPr>
          </w:p>
        </w:tc>
        <w:tc>
          <w:tcPr>
            <w:tcW w:w="2517" w:type="dxa"/>
            <w:shd w:val="clear" w:color="auto" w:fill="FFC000"/>
          </w:tcPr>
          <w:p w14:paraId="26DECC98" w14:textId="78239173" w:rsidR="008102CA" w:rsidRPr="008102CA" w:rsidRDefault="008102CA" w:rsidP="0034262B">
            <w:pPr>
              <w:jc w:val="center"/>
              <w:rPr>
                <w:b/>
                <w:bCs/>
                <w:color w:val="auto"/>
              </w:rPr>
            </w:pPr>
            <w:r>
              <w:rPr>
                <w:b/>
                <w:bCs/>
                <w:color w:val="auto"/>
              </w:rPr>
              <w:t>Hormat</w:t>
            </w:r>
          </w:p>
        </w:tc>
        <w:tc>
          <w:tcPr>
            <w:tcW w:w="2518" w:type="dxa"/>
            <w:shd w:val="clear" w:color="auto" w:fill="FFC000"/>
          </w:tcPr>
          <w:p w14:paraId="4C5BB3C4" w14:textId="0B963A5F" w:rsidR="008102CA" w:rsidRPr="008102CA" w:rsidRDefault="008102CA" w:rsidP="0034262B">
            <w:pPr>
              <w:jc w:val="center"/>
              <w:rPr>
                <w:b/>
                <w:bCs/>
                <w:color w:val="auto"/>
              </w:rPr>
            </w:pPr>
            <w:r>
              <w:rPr>
                <w:b/>
                <w:bCs/>
                <w:color w:val="auto"/>
              </w:rPr>
              <w:t>Sabar</w:t>
            </w:r>
          </w:p>
        </w:tc>
        <w:tc>
          <w:tcPr>
            <w:tcW w:w="2518" w:type="dxa"/>
            <w:shd w:val="clear" w:color="auto" w:fill="FFC000"/>
          </w:tcPr>
          <w:p w14:paraId="6165C9DE" w14:textId="77777777" w:rsidR="008102CA" w:rsidRDefault="008102CA" w:rsidP="0034262B">
            <w:pPr>
              <w:jc w:val="center"/>
              <w:rPr>
                <w:b/>
                <w:bCs/>
                <w:color w:val="auto"/>
              </w:rPr>
            </w:pPr>
            <w:r>
              <w:rPr>
                <w:b/>
                <w:bCs/>
                <w:color w:val="auto"/>
              </w:rPr>
              <w:t>Komunikasi</w:t>
            </w:r>
          </w:p>
          <w:p w14:paraId="750C4A28" w14:textId="0DF17AF4" w:rsidR="008102CA" w:rsidRPr="008102CA" w:rsidRDefault="008102CA" w:rsidP="0034262B">
            <w:pPr>
              <w:jc w:val="center"/>
              <w:rPr>
                <w:b/>
                <w:bCs/>
                <w:color w:val="auto"/>
              </w:rPr>
            </w:pPr>
            <w:r>
              <w:rPr>
                <w:b/>
                <w:bCs/>
                <w:color w:val="auto"/>
              </w:rPr>
              <w:t>(saling bicara satu dengan yang lain)</w:t>
            </w:r>
          </w:p>
        </w:tc>
      </w:tr>
    </w:tbl>
    <w:p w14:paraId="15F1B401" w14:textId="7493507E" w:rsidR="008102CA" w:rsidRDefault="008102CA" w:rsidP="0034262B">
      <w:pPr>
        <w:jc w:val="center"/>
      </w:pPr>
    </w:p>
    <w:p w14:paraId="5283F293" w14:textId="36743F43" w:rsidR="008102CA" w:rsidRDefault="0034262B" w:rsidP="0034262B">
      <w:pPr>
        <w:jc w:val="center"/>
      </w:pPr>
      <w:r w:rsidRPr="0034262B">
        <w:rPr>
          <w:b/>
          <w:bCs/>
          <w:noProof/>
        </w:rPr>
        <mc:AlternateContent>
          <mc:Choice Requires="wps">
            <w:drawing>
              <wp:anchor distT="45720" distB="45720" distL="114300" distR="114300" simplePos="0" relativeHeight="251728896" behindDoc="0" locked="0" layoutInCell="1" allowOverlap="1" wp14:anchorId="24ABABAF" wp14:editId="14A40C64">
                <wp:simplePos x="0" y="0"/>
                <wp:positionH relativeFrom="margin">
                  <wp:align>right</wp:align>
                </wp:positionH>
                <wp:positionV relativeFrom="paragraph">
                  <wp:posOffset>3175</wp:posOffset>
                </wp:positionV>
                <wp:extent cx="1968500" cy="1089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090246"/>
                        </a:xfrm>
                        <a:prstGeom prst="rect">
                          <a:avLst/>
                        </a:prstGeom>
                        <a:solidFill>
                          <a:srgbClr val="FFFFFF"/>
                        </a:solidFill>
                        <a:ln w="9525">
                          <a:noFill/>
                          <a:miter lim="800000"/>
                          <a:headEnd/>
                          <a:tailEnd/>
                        </a:ln>
                      </wps:spPr>
                      <wps:txbx>
                        <w:txbxContent>
                          <w:p w14:paraId="448B6EE1" w14:textId="6FAE5335" w:rsidR="0034262B" w:rsidRPr="00211FE7" w:rsidRDefault="00211FE7">
                            <w:r>
                              <w:rPr>
                                <w:noProof/>
                              </w:rPr>
                              <w:drawing>
                                <wp:inline distT="0" distB="0" distL="0" distR="0" wp14:anchorId="773F0FA7" wp14:editId="03B7266F">
                                  <wp:extent cx="1728861" cy="1728861"/>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1793" cy="173179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4ABABAF" id="_x0000_t202" coordsize="21600,21600" o:spt="202" path="m,l,21600r21600,l21600,xe">
                <v:stroke joinstyle="miter"/>
                <v:path gradientshapeok="t" o:connecttype="rect"/>
              </v:shapetype>
              <v:shape id="Text Box 2" o:spid="_x0000_s1034" type="#_x0000_t202" style="position:absolute;left:0;text-align:left;margin-left:103.8pt;margin-top:.25pt;width:155pt;height:85.8pt;z-index:251728896;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" stroked="f">
                <v:textbox style="mso-fit-shape-to-text:t">
                  <w:txbxContent>
                    <w:p w14:paraId="448B6EE1" w14:textId="6FAE5335" w:rsidR="0034262B" w:rsidRPr="00211FE7" w:rsidRDefault="00211FE7">
                      <w:r>
                        <w:rPr>
                          <w:noProof/>
                        </w:rPr>
                        <w:drawing>
                          <wp:inline distT="0" distB="0" distL="0" distR="0" wp14:anchorId="773F0FA7" wp14:editId="03B7266F">
                            <wp:extent cx="1728861" cy="1728861"/>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1793" cy="1731793"/>
                                    </a:xfrm>
                                    <a:prstGeom prst="rect">
                                      <a:avLst/>
                                    </a:prstGeom>
                                    <a:noFill/>
                                    <a:ln>
                                      <a:noFill/>
                                    </a:ln>
                                  </pic:spPr>
                                </pic:pic>
                              </a:graphicData>
                            </a:graphic>
                          </wp:inline>
                        </w:drawing>
                      </w:r>
                    </w:p>
                  </w:txbxContent>
                </v:textbox>
                <w10:wrap type="square" anchorx="margin"/>
              </v:shape>
            </w:pict>
          </mc:Fallback>
        </mc:AlternateContent>
      </w:r>
      <w:r w:rsidRPr="0034262B">
        <w:rPr>
          <w:b/>
          <w:bCs/>
        </w:rPr>
        <w:t>JAWABAN</w:t>
      </w:r>
      <w:r>
        <w:t>: ……………………………………………….</w:t>
      </w:r>
    </w:p>
    <w:p w14:paraId="09E801C4" w14:textId="62297A61" w:rsidR="0034262B" w:rsidRDefault="0034262B" w:rsidP="0034262B">
      <w:pPr>
        <w:jc w:val="center"/>
      </w:pPr>
      <w:r>
        <w:t>……………………………………………………………………………………</w:t>
      </w:r>
    </w:p>
    <w:p w14:paraId="2F2D8F2C" w14:textId="77777777" w:rsidR="00CA7BEC" w:rsidRDefault="00CA7BEC" w:rsidP="00AB7A35"/>
    <w:p w14:paraId="30413C82" w14:textId="77777777" w:rsidR="00CA7BEC" w:rsidRDefault="00CA7BEC" w:rsidP="00AB7A35"/>
    <w:p w14:paraId="13608CCF" w14:textId="77777777" w:rsidR="00CA7BEC" w:rsidRDefault="00CA7BEC" w:rsidP="00AB7A35"/>
    <w:p w14:paraId="6CBE5D45" w14:textId="77777777" w:rsidR="00CA7BEC" w:rsidRDefault="00CA7BEC" w:rsidP="00AB7A35"/>
    <w:p w14:paraId="38EC4531" w14:textId="77777777" w:rsidR="00CA7BEC" w:rsidRDefault="00CA7BEC" w:rsidP="00AB7A35"/>
    <w:p w14:paraId="4B3B01EC" w14:textId="77777777" w:rsidR="00CA7BEC" w:rsidRDefault="00CA7BEC" w:rsidP="00AB7A35"/>
    <w:p w14:paraId="3F64B8B8" w14:textId="3E96DBD6" w:rsidR="00E83670" w:rsidRDefault="00E83670" w:rsidP="00E83670">
      <w:pPr>
        <w:pStyle w:val="Introduction"/>
      </w:pPr>
      <w:r>
        <w:t>LATIHAN #3</w:t>
      </w:r>
    </w:p>
    <w:p w14:paraId="3C7C7EDA" w14:textId="6E376E5D" w:rsidR="00E83670" w:rsidRDefault="00E83670" w:rsidP="00E83670">
      <w:r>
        <w:rPr>
          <w:noProof/>
        </w:rPr>
        <w:drawing>
          <wp:anchor distT="0" distB="0" distL="114300" distR="114300" simplePos="0" relativeHeight="251729920" behindDoc="0" locked="0" layoutInCell="1" allowOverlap="1" wp14:anchorId="16017976" wp14:editId="6CF781B2">
            <wp:simplePos x="0" y="0"/>
            <wp:positionH relativeFrom="column">
              <wp:posOffset>4525010</wp:posOffset>
            </wp:positionH>
            <wp:positionV relativeFrom="paragraph">
              <wp:posOffset>305435</wp:posOffset>
            </wp:positionV>
            <wp:extent cx="1728470" cy="1588135"/>
            <wp:effectExtent l="0" t="0" r="5080" b="0"/>
            <wp:wrapThrough wrapText="bothSides">
              <wp:wrapPolygon edited="0">
                <wp:start x="6428" y="0"/>
                <wp:lineTo x="4047" y="0"/>
                <wp:lineTo x="1190" y="2332"/>
                <wp:lineTo x="1190" y="4146"/>
                <wp:lineTo x="0" y="8291"/>
                <wp:lineTo x="0" y="12437"/>
                <wp:lineTo x="476" y="18396"/>
                <wp:lineTo x="3095" y="20728"/>
                <wp:lineTo x="5713" y="21246"/>
                <wp:lineTo x="13331" y="21246"/>
                <wp:lineTo x="21425" y="20987"/>
                <wp:lineTo x="21425" y="10105"/>
                <wp:lineTo x="19045" y="5182"/>
                <wp:lineTo x="18569" y="2591"/>
                <wp:lineTo x="13569" y="259"/>
                <wp:lineTo x="9284" y="0"/>
                <wp:lineTo x="6428"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728470" cy="1588135"/>
                    </a:xfrm>
                    <a:prstGeom prst="rect">
                      <a:avLst/>
                    </a:prstGeom>
                    <a:noFill/>
                    <a:ln>
                      <a:noFill/>
                    </a:ln>
                  </pic:spPr>
                </pic:pic>
              </a:graphicData>
            </a:graphic>
            <wp14:sizeRelV relativeFrom="margin">
              <wp14:pctHeight>0</wp14:pctHeight>
            </wp14:sizeRelV>
          </wp:anchor>
        </w:drawing>
      </w:r>
      <w:r>
        <w:t>Pelajari cerita singkat berikut ini dan jawablah pertanyaan dibawahnya:</w:t>
      </w:r>
    </w:p>
    <w:p w14:paraId="65EFE1AE" w14:textId="73753901" w:rsidR="00E83670" w:rsidRDefault="004D4D87" w:rsidP="00E83670">
      <w:r>
        <w:t>…..</w:t>
      </w:r>
    </w:p>
    <w:p w14:paraId="438A473A" w14:textId="0D5DE295" w:rsidR="00E83670" w:rsidRDefault="00E83670" w:rsidP="00E83670"/>
    <w:p w14:paraId="3C0E36B9" w14:textId="3C575F0C" w:rsidR="00E83670" w:rsidRDefault="00E83670" w:rsidP="00E83670">
      <w:r>
        <w:t>Pertanyaan:</w:t>
      </w:r>
    </w:p>
    <w:p w14:paraId="7EE6241A" w14:textId="1962768A" w:rsidR="00E83670" w:rsidRDefault="00E83670" w:rsidP="00E83670">
      <w:pPr>
        <w:pStyle w:val="ListParagraph"/>
        <w:numPr>
          <w:ilvl w:val="0"/>
          <w:numId w:val="22"/>
        </w:numPr>
      </w:pPr>
      <w:r>
        <w:t>Apa yang kalian pelajari dari cerita Srila Prabhupada?</w:t>
      </w:r>
    </w:p>
    <w:p w14:paraId="716A4B5F" w14:textId="27F51A7E" w:rsidR="00E83670" w:rsidRDefault="00E83670" w:rsidP="00E83670">
      <w:pPr>
        <w:pStyle w:val="ListParagraph"/>
        <w:numPr>
          <w:ilvl w:val="0"/>
          <w:numId w:val="22"/>
        </w:numPr>
      </w:pPr>
      <w:r>
        <w:t>Mengapa Srila Prabhupada pergi ke Amerika?</w:t>
      </w:r>
    </w:p>
    <w:p w14:paraId="17CAEC7E" w14:textId="218A50F8" w:rsidR="00A25ED2" w:rsidRDefault="00E83670" w:rsidP="00A25ED2">
      <w:pPr>
        <w:pStyle w:val="ListParagraph"/>
        <w:numPr>
          <w:ilvl w:val="0"/>
          <w:numId w:val="22"/>
        </w:numPr>
      </w:pPr>
      <w:r>
        <w:t>Apa saja kontribusi Srila Prabhupada kepada orang-orang di seluruh dunia?</w:t>
      </w:r>
    </w:p>
    <w:p w14:paraId="34D2F38D" w14:textId="77777777" w:rsidR="00A25ED2" w:rsidRDefault="00A25ED2" w:rsidP="00A25ED2">
      <w:pPr>
        <w:pStyle w:val="ListParagraph"/>
        <w:numPr>
          <w:ilvl w:val="0"/>
          <w:numId w:val="22"/>
        </w:numPr>
      </w:pPr>
      <w:r>
        <w:t xml:space="preserve">Hal yang tidak mungkin menjadi mungkin </w:t>
      </w:r>
      <w:r w:rsidR="004D4D87">
        <w:t>hanya jika kita  mendengar dengan tunduk hati dan menjadi penurut (obedient) kepada guru kerohanian. Diskusikan dan ceritakan tentang kemuliaan Srila Prabhupada bersama teman-teman kalian .</w:t>
      </w:r>
    </w:p>
    <w:p w14:paraId="53522449" w14:textId="77777777" w:rsidR="00FE35E8" w:rsidRDefault="00FE35E8" w:rsidP="00FE35E8"/>
    <w:p w14:paraId="561AB791" w14:textId="32103893" w:rsidR="00FE35E8" w:rsidRDefault="00FE35E8" w:rsidP="00FE35E8">
      <w:pPr>
        <w:pStyle w:val="Introduction"/>
      </w:pPr>
      <w:r>
        <w:t>LATIHAN #4</w:t>
      </w:r>
    </w:p>
    <w:p w14:paraId="7D090B83" w14:textId="77777777" w:rsidR="00FE35E8" w:rsidRDefault="00FE35E8" w:rsidP="00FE35E8">
      <w:r>
        <w:t>Pilih jawaban yang benar dan  perbaiki pernyataan yang salah berikut ini.</w:t>
      </w:r>
    </w:p>
    <w:tbl>
      <w:tblPr>
        <w:tblStyle w:val="TableGrid"/>
        <w:tblW w:w="0" w:type="auto"/>
        <w:tblLook w:val="04A0" w:firstRow="1" w:lastRow="0" w:firstColumn="1" w:lastColumn="0" w:noHBand="0" w:noVBand="1"/>
      </w:tblPr>
      <w:tblGrid>
        <w:gridCol w:w="9209"/>
        <w:gridCol w:w="861"/>
      </w:tblGrid>
      <w:tr w:rsidR="00FE35E8" w14:paraId="614F66BD" w14:textId="77777777" w:rsidTr="00FE35E8">
        <w:tc>
          <w:tcPr>
            <w:tcW w:w="9209" w:type="dxa"/>
          </w:tcPr>
          <w:p w14:paraId="0A84155F" w14:textId="3C420A43" w:rsidR="00FE35E8" w:rsidRDefault="00FE35E8" w:rsidP="00FE35E8">
            <w:pPr>
              <w:pStyle w:val="ListParagraph"/>
              <w:numPr>
                <w:ilvl w:val="0"/>
                <w:numId w:val="23"/>
              </w:numPr>
            </w:pPr>
            <w:r>
              <w:t>Kita harus mematuhi orang tua karena mareka mencintai kita dan mereka mangharapkan kebaikan untuk kita</w:t>
            </w:r>
          </w:p>
        </w:tc>
        <w:tc>
          <w:tcPr>
            <w:tcW w:w="861" w:type="dxa"/>
          </w:tcPr>
          <w:p w14:paraId="08348142" w14:textId="77777777" w:rsidR="00FE35E8" w:rsidRDefault="00FE35E8" w:rsidP="006A76AD">
            <w:pPr>
              <w:jc w:val="center"/>
            </w:pPr>
          </w:p>
        </w:tc>
      </w:tr>
      <w:tr w:rsidR="00FE35E8" w14:paraId="5FC3CCC2" w14:textId="77777777" w:rsidTr="00FE35E8">
        <w:tc>
          <w:tcPr>
            <w:tcW w:w="9209" w:type="dxa"/>
          </w:tcPr>
          <w:p w14:paraId="3E254F7B" w14:textId="65B37EB1" w:rsidR="00FE35E8" w:rsidRDefault="00FE35E8" w:rsidP="00FE35E8">
            <w:pPr>
              <w:pStyle w:val="ListParagraph"/>
              <w:numPr>
                <w:ilvl w:val="0"/>
                <w:numId w:val="23"/>
              </w:numPr>
            </w:pPr>
            <w:r>
              <w:t>Kitab suci mengajarkan kita bagaimana cara berbuat yang baik dan Kembali kepada Tuhan di dunia rohani.</w:t>
            </w:r>
          </w:p>
        </w:tc>
        <w:tc>
          <w:tcPr>
            <w:tcW w:w="861" w:type="dxa"/>
          </w:tcPr>
          <w:p w14:paraId="3866EDF6" w14:textId="77777777" w:rsidR="00FE35E8" w:rsidRDefault="00FE35E8" w:rsidP="00FE35E8">
            <w:pPr>
              <w:jc w:val="center"/>
            </w:pPr>
          </w:p>
        </w:tc>
      </w:tr>
      <w:tr w:rsidR="00FE35E8" w14:paraId="2FA24B62" w14:textId="77777777" w:rsidTr="00FE35E8">
        <w:tc>
          <w:tcPr>
            <w:tcW w:w="9209" w:type="dxa"/>
          </w:tcPr>
          <w:p w14:paraId="759318DF" w14:textId="77777777" w:rsidR="00FE35E8" w:rsidRDefault="00FE35E8" w:rsidP="00FE35E8"/>
        </w:tc>
        <w:tc>
          <w:tcPr>
            <w:tcW w:w="861" w:type="dxa"/>
          </w:tcPr>
          <w:p w14:paraId="272E2085" w14:textId="77777777" w:rsidR="00FE35E8" w:rsidRDefault="00FE35E8" w:rsidP="00FE35E8">
            <w:pPr>
              <w:jc w:val="center"/>
            </w:pPr>
          </w:p>
        </w:tc>
      </w:tr>
      <w:tr w:rsidR="00FE35E8" w14:paraId="6C383685" w14:textId="77777777" w:rsidTr="00FE35E8">
        <w:tc>
          <w:tcPr>
            <w:tcW w:w="9209" w:type="dxa"/>
          </w:tcPr>
          <w:p w14:paraId="684D53A8" w14:textId="77777777" w:rsidR="00FE35E8" w:rsidRDefault="00FE35E8" w:rsidP="00FE35E8">
            <w:pPr>
              <w:pStyle w:val="ListParagraph"/>
              <w:numPr>
                <w:ilvl w:val="0"/>
                <w:numId w:val="23"/>
              </w:numPr>
            </w:pPr>
            <w:r>
              <w:lastRenderedPageBreak/>
              <w:t>Badan manusia hanya mengalai 3 tiga berubahan: kelahiran, usia tua dan sakit</w:t>
            </w:r>
          </w:p>
          <w:p w14:paraId="0032C9DE" w14:textId="1ABD3956" w:rsidR="006A76AD" w:rsidRDefault="006A76AD" w:rsidP="006A76AD">
            <w:pPr>
              <w:pStyle w:val="ListParagraph"/>
            </w:pPr>
          </w:p>
        </w:tc>
        <w:tc>
          <w:tcPr>
            <w:tcW w:w="861" w:type="dxa"/>
          </w:tcPr>
          <w:p w14:paraId="37770644" w14:textId="77777777" w:rsidR="00FE35E8" w:rsidRDefault="00FE35E8" w:rsidP="00FE35E8">
            <w:pPr>
              <w:jc w:val="center"/>
            </w:pPr>
          </w:p>
        </w:tc>
      </w:tr>
      <w:tr w:rsidR="00FE35E8" w14:paraId="59C9C3B8" w14:textId="77777777" w:rsidTr="00FE35E8">
        <w:tc>
          <w:tcPr>
            <w:tcW w:w="9209" w:type="dxa"/>
          </w:tcPr>
          <w:p w14:paraId="0ADBB0C2" w14:textId="77777777" w:rsidR="00FE35E8" w:rsidRDefault="00FE35E8" w:rsidP="00FE35E8">
            <w:pPr>
              <w:pStyle w:val="ListParagraph"/>
              <w:numPr>
                <w:ilvl w:val="0"/>
                <w:numId w:val="23"/>
              </w:numPr>
            </w:pPr>
            <w:r>
              <w:t>Hukum alam dan Hukum Tuhan adalah berbeda</w:t>
            </w:r>
          </w:p>
          <w:p w14:paraId="4390700C" w14:textId="798F55CE" w:rsidR="006A76AD" w:rsidRDefault="006A76AD" w:rsidP="006A76AD">
            <w:pPr>
              <w:pStyle w:val="ListParagraph"/>
            </w:pPr>
          </w:p>
        </w:tc>
        <w:tc>
          <w:tcPr>
            <w:tcW w:w="861" w:type="dxa"/>
          </w:tcPr>
          <w:p w14:paraId="17274D36" w14:textId="77777777" w:rsidR="00FE35E8" w:rsidRDefault="00FE35E8" w:rsidP="00FE35E8">
            <w:pPr>
              <w:jc w:val="center"/>
            </w:pPr>
          </w:p>
        </w:tc>
      </w:tr>
      <w:tr w:rsidR="00FE35E8" w14:paraId="679B3F0E" w14:textId="77777777" w:rsidTr="00FE35E8">
        <w:tc>
          <w:tcPr>
            <w:tcW w:w="9209" w:type="dxa"/>
          </w:tcPr>
          <w:p w14:paraId="3C9F8E4A" w14:textId="77777777" w:rsidR="00FE35E8" w:rsidRDefault="00FE35E8" w:rsidP="00FE35E8"/>
          <w:p w14:paraId="2C663F0A" w14:textId="631BCD4A" w:rsidR="004E792D" w:rsidRDefault="004E792D" w:rsidP="00FE35E8"/>
        </w:tc>
        <w:tc>
          <w:tcPr>
            <w:tcW w:w="861" w:type="dxa"/>
          </w:tcPr>
          <w:p w14:paraId="698D2A43" w14:textId="77777777" w:rsidR="00FE35E8" w:rsidRDefault="00FE35E8" w:rsidP="00FE35E8">
            <w:pPr>
              <w:jc w:val="center"/>
            </w:pPr>
          </w:p>
        </w:tc>
      </w:tr>
      <w:tr w:rsidR="00FE35E8" w14:paraId="78EAEDD0" w14:textId="77777777" w:rsidTr="00FE35E8">
        <w:tc>
          <w:tcPr>
            <w:tcW w:w="9209" w:type="dxa"/>
          </w:tcPr>
          <w:p w14:paraId="49CED972" w14:textId="77777777" w:rsidR="00FE35E8" w:rsidRDefault="00FE35E8" w:rsidP="004E792D">
            <w:pPr>
              <w:pStyle w:val="Introduction"/>
            </w:pPr>
          </w:p>
        </w:tc>
        <w:tc>
          <w:tcPr>
            <w:tcW w:w="861" w:type="dxa"/>
          </w:tcPr>
          <w:p w14:paraId="1F78D0B2" w14:textId="77777777" w:rsidR="00FE35E8" w:rsidRDefault="00FE35E8" w:rsidP="00FE35E8">
            <w:pPr>
              <w:jc w:val="center"/>
            </w:pPr>
          </w:p>
        </w:tc>
      </w:tr>
    </w:tbl>
    <w:p w14:paraId="7D31306D" w14:textId="77777777" w:rsidR="004E792D" w:rsidRDefault="004E792D" w:rsidP="004E792D">
      <w:pPr>
        <w:pStyle w:val="Introduction"/>
      </w:pPr>
      <w:r>
        <w:t>LATIHAN #5</w:t>
      </w:r>
    </w:p>
    <w:p w14:paraId="107BEC9E" w14:textId="77777777" w:rsidR="004E792D" w:rsidRDefault="004E792D" w:rsidP="00FE35E8"/>
    <w:p w14:paraId="052843A1" w14:textId="4B261EE4" w:rsidR="004E792D" w:rsidRDefault="004E792D" w:rsidP="00FE35E8">
      <w:r>
        <w:t>Pelajari cerita berikut ini dan lengkapi pesan moral/spiritual dari cerita tersebut.</w:t>
      </w:r>
    </w:p>
    <w:p w14:paraId="515AC820" w14:textId="77777777" w:rsidR="004E792D" w:rsidRDefault="004E792D" w:rsidP="00FE35E8">
      <w:r>
        <w:t>Si Pencil dan Pembuat Pencil</w:t>
      </w:r>
    </w:p>
    <w:p w14:paraId="2D115E9C" w14:textId="77777777" w:rsidR="004E792D" w:rsidRDefault="004E792D" w:rsidP="00FE35E8"/>
    <w:p w14:paraId="05184B16" w14:textId="4C2C2783" w:rsidR="004E792D" w:rsidRDefault="004E792D" w:rsidP="004E792D">
      <w:pPr>
        <w:pStyle w:val="ListParagraph"/>
        <w:numPr>
          <w:ilvl w:val="0"/>
          <w:numId w:val="25"/>
        </w:numPr>
      </w:pPr>
      <w:r>
        <w:t>dddd</w:t>
      </w:r>
    </w:p>
    <w:p w14:paraId="414CDDDF" w14:textId="77777777" w:rsidR="004E792D" w:rsidRDefault="004E792D" w:rsidP="004E792D"/>
    <w:p w14:paraId="34CE9BF3" w14:textId="77777777" w:rsidR="004E792D" w:rsidRDefault="004E792D" w:rsidP="004E792D">
      <w:pPr>
        <w:pStyle w:val="ListParagraph"/>
        <w:numPr>
          <w:ilvl w:val="0"/>
          <w:numId w:val="25"/>
        </w:numPr>
      </w:pPr>
      <w:r>
        <w:t>dddd</w:t>
      </w:r>
    </w:p>
    <w:p w14:paraId="22C702FA" w14:textId="77777777" w:rsidR="004E792D" w:rsidRDefault="004E792D" w:rsidP="004E792D"/>
    <w:p w14:paraId="3F92CFFE" w14:textId="77777777" w:rsidR="004E792D" w:rsidRDefault="004E792D" w:rsidP="004E792D">
      <w:pPr>
        <w:pStyle w:val="ListParagraph"/>
        <w:numPr>
          <w:ilvl w:val="0"/>
          <w:numId w:val="25"/>
        </w:numPr>
      </w:pPr>
      <w:r>
        <w:t xml:space="preserve">dddd </w:t>
      </w:r>
    </w:p>
    <w:p w14:paraId="1EF2477A" w14:textId="77777777" w:rsidR="009A6CA5" w:rsidRDefault="009A6CA5" w:rsidP="009A6CA5"/>
    <w:p w14:paraId="31DA9737" w14:textId="77777777" w:rsidR="009A6CA5" w:rsidRDefault="009A6CA5" w:rsidP="009A6CA5"/>
    <w:p w14:paraId="3F7B5512" w14:textId="77777777" w:rsidR="009A6CA5" w:rsidRDefault="009A6CA5" w:rsidP="009A6CA5"/>
    <w:p w14:paraId="0C2ED5CC" w14:textId="60283656" w:rsidR="009A6CA5" w:rsidRDefault="009A6CA5" w:rsidP="009A6CA5">
      <w:pPr>
        <w:pStyle w:val="Introduction"/>
      </w:pPr>
      <w:r>
        <w:t>LATIHAN #6</w:t>
      </w:r>
    </w:p>
    <w:p w14:paraId="3272EBF1" w14:textId="1A6A3DCF" w:rsidR="009A6CA5" w:rsidRDefault="009A6CA5" w:rsidP="009A6CA5">
      <w:r>
        <w:t xml:space="preserve">Kita harus selalu patuh (menurut) kepada orang tua dan guru kerohanian. Pelajari </w:t>
      </w:r>
      <w:r w:rsidRPr="009A4B5B">
        <w:rPr>
          <w:b/>
          <w:bCs/>
        </w:rPr>
        <w:t>prinsip-prinsip</w:t>
      </w:r>
      <w:r>
        <w:t xml:space="preserve"> Obedient berikut ini dan  tulis rencanamu bagaimana berlatih menjadi orang yang penurut dalam kehidupan sehari-hari.</w:t>
      </w:r>
    </w:p>
    <w:tbl>
      <w:tblPr>
        <w:tblStyle w:val="TableGrid"/>
        <w:tblW w:w="0" w:type="auto"/>
        <w:tblLook w:val="04A0" w:firstRow="1" w:lastRow="0" w:firstColumn="1" w:lastColumn="0" w:noHBand="0" w:noVBand="1"/>
      </w:tblPr>
      <w:tblGrid>
        <w:gridCol w:w="3356"/>
        <w:gridCol w:w="6714"/>
      </w:tblGrid>
      <w:tr w:rsidR="009A4B5B" w14:paraId="48D394F4" w14:textId="77777777" w:rsidTr="00EF24A4">
        <w:tc>
          <w:tcPr>
            <w:tcW w:w="3356" w:type="dxa"/>
          </w:tcPr>
          <w:p w14:paraId="599E0079" w14:textId="77777777" w:rsidR="009A4B5B" w:rsidRDefault="009A4B5B" w:rsidP="009A6CA5"/>
          <w:p w14:paraId="114C77D4" w14:textId="35065210" w:rsidR="009A4B5B" w:rsidRDefault="00B11B33" w:rsidP="009A6CA5">
            <w:r>
              <w:rPr>
                <w:noProof/>
              </w:rPr>
              <w:drawing>
                <wp:inline distT="0" distB="0" distL="0" distR="0" wp14:anchorId="4E8704A1" wp14:editId="1E943152">
                  <wp:extent cx="1348154" cy="1325494"/>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9771" cy="1356580"/>
                          </a:xfrm>
                          <a:prstGeom prst="rect">
                            <a:avLst/>
                          </a:prstGeom>
                          <a:noFill/>
                          <a:ln>
                            <a:noFill/>
                          </a:ln>
                        </pic:spPr>
                      </pic:pic>
                    </a:graphicData>
                  </a:graphic>
                </wp:inline>
              </w:drawing>
            </w:r>
          </w:p>
          <w:p w14:paraId="67014EAD" w14:textId="6D21F3A5" w:rsidR="009A4B5B" w:rsidRDefault="009A4B5B" w:rsidP="009A6CA5">
            <w:r>
              <w:rPr>
                <w:noProof/>
              </w:rPr>
              <w:lastRenderedPageBreak/>
              <w:drawing>
                <wp:inline distT="0" distB="0" distL="0" distR="0" wp14:anchorId="038F6DA1" wp14:editId="2D2D7334">
                  <wp:extent cx="1852247" cy="1511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4958" cy="1530473"/>
                          </a:xfrm>
                          <a:prstGeom prst="rect">
                            <a:avLst/>
                          </a:prstGeom>
                          <a:noFill/>
                          <a:ln>
                            <a:noFill/>
                          </a:ln>
                        </pic:spPr>
                      </pic:pic>
                    </a:graphicData>
                  </a:graphic>
                </wp:inline>
              </w:drawing>
            </w:r>
          </w:p>
          <w:p w14:paraId="6BC8AE76" w14:textId="3D9DBA4F" w:rsidR="009A4B5B" w:rsidRDefault="009A4B5B" w:rsidP="009A6CA5"/>
        </w:tc>
        <w:tc>
          <w:tcPr>
            <w:tcW w:w="6714" w:type="dxa"/>
          </w:tcPr>
          <w:p w14:paraId="273AC32D" w14:textId="0D861D3B" w:rsidR="009A4B5B" w:rsidRDefault="009A4B5B" w:rsidP="009A4B5B">
            <w:pPr>
              <w:pStyle w:val="ListParagraph"/>
              <w:numPr>
                <w:ilvl w:val="0"/>
                <w:numId w:val="26"/>
              </w:numPr>
            </w:pPr>
            <w:r>
              <w:lastRenderedPageBreak/>
              <w:t>Mereka tahu apa yang baik untuk kita.</w:t>
            </w:r>
          </w:p>
          <w:p w14:paraId="72EF51DA" w14:textId="1847975A" w:rsidR="009A4B5B" w:rsidRDefault="009A4B5B" w:rsidP="009A4B5B">
            <w:pPr>
              <w:pStyle w:val="ListParagraph"/>
              <w:numPr>
                <w:ilvl w:val="0"/>
                <w:numId w:val="26"/>
              </w:numPr>
            </w:pPr>
            <w:r>
              <w:t>Mereka tidak ingin kita melakukan kesalahan dan menderita.</w:t>
            </w:r>
          </w:p>
          <w:p w14:paraId="52BF52B7" w14:textId="5769FE24" w:rsidR="009A4B5B" w:rsidRDefault="009A4B5B" w:rsidP="009A4B5B">
            <w:pPr>
              <w:pStyle w:val="ListParagraph"/>
              <w:numPr>
                <w:ilvl w:val="0"/>
                <w:numId w:val="26"/>
              </w:numPr>
            </w:pPr>
            <w:r>
              <w:t>Kita bisa menunjukkan cinta kita kepada mereka dengan menjadi orang yang penurut.</w:t>
            </w:r>
          </w:p>
          <w:p w14:paraId="1C782942" w14:textId="4B3F5343" w:rsidR="009A4B5B" w:rsidRDefault="009A4B5B" w:rsidP="009A4B5B">
            <w:pPr>
              <w:pStyle w:val="ListParagraph"/>
              <w:numPr>
                <w:ilvl w:val="0"/>
                <w:numId w:val="26"/>
              </w:numPr>
            </w:pPr>
            <w:r>
              <w:t>Dengan menjadi Penurut (Obedient) kita akan menjadi bahagia dan sejahtera.</w:t>
            </w:r>
          </w:p>
        </w:tc>
      </w:tr>
      <w:tr w:rsidR="009A4B5B" w14:paraId="4C02AF10" w14:textId="77777777" w:rsidTr="00ED1D45">
        <w:tc>
          <w:tcPr>
            <w:tcW w:w="3356" w:type="dxa"/>
          </w:tcPr>
          <w:p w14:paraId="4376AF83" w14:textId="77777777" w:rsidR="009A4B5B" w:rsidRDefault="009A4B5B" w:rsidP="009A6CA5"/>
          <w:p w14:paraId="72297123" w14:textId="77777777" w:rsidR="009A4B5B" w:rsidRDefault="009A4B5B" w:rsidP="009A6CA5"/>
          <w:p w14:paraId="2DD640BF" w14:textId="79EDCF59" w:rsidR="009A4B5B" w:rsidRDefault="00B11B33" w:rsidP="009A6CA5">
            <w:r>
              <w:rPr>
                <w:noProof/>
              </w:rPr>
              <w:drawing>
                <wp:inline distT="0" distB="0" distL="0" distR="0" wp14:anchorId="333894ED" wp14:editId="1CB60ADC">
                  <wp:extent cx="1348154" cy="1325494"/>
                  <wp:effectExtent l="0" t="0" r="44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9771" cy="1356580"/>
                          </a:xfrm>
                          <a:prstGeom prst="rect">
                            <a:avLst/>
                          </a:prstGeom>
                          <a:noFill/>
                          <a:ln>
                            <a:noFill/>
                          </a:ln>
                        </pic:spPr>
                      </pic:pic>
                    </a:graphicData>
                  </a:graphic>
                </wp:inline>
              </w:drawing>
            </w:r>
          </w:p>
          <w:p w14:paraId="78063585" w14:textId="3AE63D9B" w:rsidR="009A4B5B" w:rsidRDefault="009A4B5B" w:rsidP="009A6CA5"/>
        </w:tc>
        <w:tc>
          <w:tcPr>
            <w:tcW w:w="6714" w:type="dxa"/>
          </w:tcPr>
          <w:p w14:paraId="21EC713C" w14:textId="016643AF" w:rsidR="009A4B5B" w:rsidRDefault="009A4B5B" w:rsidP="00156B51">
            <w:pPr>
              <w:pStyle w:val="ListParagraph"/>
              <w:numPr>
                <w:ilvl w:val="0"/>
                <w:numId w:val="31"/>
              </w:numPr>
            </w:pPr>
            <w:r>
              <w:t>Mengikuti nasehat dan bimbingan mereka demi kebaikan kita.</w:t>
            </w:r>
          </w:p>
          <w:p w14:paraId="3A058904" w14:textId="6D1C297C" w:rsidR="009A4B5B" w:rsidRDefault="009A4B5B" w:rsidP="00156B51">
            <w:pPr>
              <w:pStyle w:val="ListParagraph"/>
              <w:numPr>
                <w:ilvl w:val="0"/>
                <w:numId w:val="31"/>
              </w:numPr>
            </w:pPr>
            <w:r>
              <w:t>Dengan menjadi penurut kita bisa menunjukkan rasa terima kasih kita kepada mereka.</w:t>
            </w:r>
          </w:p>
          <w:p w14:paraId="6C707E11" w14:textId="4987D316" w:rsidR="009A4B5B" w:rsidRDefault="009A4B5B" w:rsidP="00156B51">
            <w:pPr>
              <w:pStyle w:val="ListParagraph"/>
              <w:numPr>
                <w:ilvl w:val="0"/>
                <w:numId w:val="31"/>
              </w:numPr>
            </w:pPr>
            <w:r>
              <w:t>Mejadi penurut tidaklah mudah, tetapi itu sangat bermanfaat dalam hidup kita.</w:t>
            </w:r>
          </w:p>
          <w:p w14:paraId="7AB9D7FE" w14:textId="77777777" w:rsidR="009A4B5B" w:rsidRDefault="009A4B5B" w:rsidP="009A6CA5"/>
          <w:p w14:paraId="359FBC2C" w14:textId="3A8922B7" w:rsidR="009A4B5B" w:rsidRDefault="009A4B5B" w:rsidP="009A6CA5"/>
        </w:tc>
      </w:tr>
      <w:tr w:rsidR="009A4B5B" w14:paraId="1B0B7158" w14:textId="77777777" w:rsidTr="00FA4A3F">
        <w:tc>
          <w:tcPr>
            <w:tcW w:w="3356" w:type="dxa"/>
          </w:tcPr>
          <w:p w14:paraId="08BD7877" w14:textId="77777777" w:rsidR="009A4B5B" w:rsidRDefault="009A4B5B" w:rsidP="009A6CA5"/>
          <w:p w14:paraId="44BEE66F" w14:textId="77777777" w:rsidR="009A4B5B" w:rsidRDefault="009A4B5B" w:rsidP="009A6CA5"/>
          <w:p w14:paraId="580FE85F" w14:textId="3860571D" w:rsidR="009A4B5B" w:rsidRDefault="009A4B5B" w:rsidP="009A6CA5">
            <w:r>
              <w:rPr>
                <w:noProof/>
              </w:rPr>
              <w:drawing>
                <wp:inline distT="0" distB="0" distL="0" distR="0" wp14:anchorId="62FABBEA" wp14:editId="4807EBAE">
                  <wp:extent cx="1852247" cy="1511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74958" cy="1530473"/>
                          </a:xfrm>
                          <a:prstGeom prst="rect">
                            <a:avLst/>
                          </a:prstGeom>
                          <a:noFill/>
                          <a:ln>
                            <a:noFill/>
                          </a:ln>
                        </pic:spPr>
                      </pic:pic>
                    </a:graphicData>
                  </a:graphic>
                </wp:inline>
              </w:drawing>
            </w:r>
          </w:p>
          <w:p w14:paraId="1E02D2CE" w14:textId="6A9B04B1" w:rsidR="009A4B5B" w:rsidRDefault="009A4B5B" w:rsidP="009A6CA5"/>
        </w:tc>
        <w:tc>
          <w:tcPr>
            <w:tcW w:w="6714" w:type="dxa"/>
          </w:tcPr>
          <w:p w14:paraId="45B710C7" w14:textId="77777777" w:rsidR="009A4B5B" w:rsidRDefault="009A4B5B" w:rsidP="009A6CA5"/>
        </w:tc>
      </w:tr>
    </w:tbl>
    <w:p w14:paraId="7C7DD235" w14:textId="77777777" w:rsidR="009A6CA5" w:rsidRDefault="009A6CA5" w:rsidP="009A6CA5"/>
    <w:p w14:paraId="66026F53" w14:textId="77777777" w:rsidR="00B11B33" w:rsidRDefault="00B11B33" w:rsidP="009A6CA5"/>
    <w:p w14:paraId="7BB0CC70" w14:textId="77777777" w:rsidR="00B11B33" w:rsidRDefault="00B11B33" w:rsidP="00B11B33">
      <w:pPr>
        <w:pStyle w:val="Introduction"/>
      </w:pPr>
      <w:r>
        <w:t>LATIHAN #7</w:t>
      </w:r>
    </w:p>
    <w:p w14:paraId="36179370" w14:textId="77777777" w:rsidR="00B11B33" w:rsidRDefault="00B11B33" w:rsidP="00B11B33"/>
    <w:p w14:paraId="402D6BC9" w14:textId="77777777" w:rsidR="00B11B33" w:rsidRDefault="00B11B33" w:rsidP="00B11B33">
      <w:r>
        <w:t>Hubungkan Kata-kata  Sanskrta dengan artinya berikut ini :</w:t>
      </w:r>
    </w:p>
    <w:p w14:paraId="187904AB" w14:textId="77777777" w:rsidR="00B11B33" w:rsidRDefault="00B11B33" w:rsidP="00B11B33"/>
    <w:tbl>
      <w:tblPr>
        <w:tblStyle w:val="TableGrid"/>
        <w:tblW w:w="0" w:type="auto"/>
        <w:tblLook w:val="04A0" w:firstRow="1" w:lastRow="0" w:firstColumn="1" w:lastColumn="0" w:noHBand="0" w:noVBand="1"/>
      </w:tblPr>
      <w:tblGrid>
        <w:gridCol w:w="5035"/>
        <w:gridCol w:w="5035"/>
      </w:tblGrid>
      <w:tr w:rsidR="00B11B33" w:rsidRPr="00B11B33" w14:paraId="0D111FFA" w14:textId="77777777" w:rsidTr="00B11B33">
        <w:tc>
          <w:tcPr>
            <w:tcW w:w="5035" w:type="dxa"/>
            <w:shd w:val="clear" w:color="auto" w:fill="FFC000"/>
          </w:tcPr>
          <w:p w14:paraId="03387858" w14:textId="2B05EC33" w:rsidR="00B11B33" w:rsidRPr="00B11B33" w:rsidRDefault="00B11B33" w:rsidP="00B11B33">
            <w:pPr>
              <w:jc w:val="center"/>
              <w:rPr>
                <w:b/>
                <w:bCs/>
                <w:sz w:val="32"/>
                <w:szCs w:val="28"/>
              </w:rPr>
            </w:pPr>
            <w:r w:rsidRPr="00B11B33">
              <w:rPr>
                <w:b/>
                <w:bCs/>
                <w:sz w:val="32"/>
                <w:szCs w:val="28"/>
              </w:rPr>
              <w:t>Sanskrit</w:t>
            </w:r>
          </w:p>
        </w:tc>
        <w:tc>
          <w:tcPr>
            <w:tcW w:w="5035" w:type="dxa"/>
            <w:shd w:val="clear" w:color="auto" w:fill="FFC000"/>
          </w:tcPr>
          <w:p w14:paraId="286D8842" w14:textId="0FDE7339" w:rsidR="00B11B33" w:rsidRPr="00B11B33" w:rsidRDefault="00B11B33" w:rsidP="00B11B33">
            <w:pPr>
              <w:jc w:val="center"/>
              <w:rPr>
                <w:b/>
                <w:bCs/>
                <w:sz w:val="32"/>
                <w:szCs w:val="28"/>
              </w:rPr>
            </w:pPr>
            <w:r w:rsidRPr="00B11B33">
              <w:rPr>
                <w:b/>
                <w:bCs/>
                <w:sz w:val="32"/>
                <w:szCs w:val="28"/>
              </w:rPr>
              <w:t>Arti Kata</w:t>
            </w:r>
          </w:p>
        </w:tc>
      </w:tr>
      <w:tr w:rsidR="00B11B33" w14:paraId="3181CD4D" w14:textId="77777777" w:rsidTr="00B11B33">
        <w:tc>
          <w:tcPr>
            <w:tcW w:w="5035" w:type="dxa"/>
            <w:shd w:val="clear" w:color="auto" w:fill="F4DCE3" w:themeFill="accent3" w:themeFillTint="33"/>
          </w:tcPr>
          <w:p w14:paraId="00F9E487" w14:textId="77777777" w:rsidR="00B11B33" w:rsidRPr="00B11B33" w:rsidRDefault="00B11B33" w:rsidP="00B11B33">
            <w:pPr>
              <w:spacing w:line="276" w:lineRule="auto"/>
              <w:jc w:val="center"/>
              <w:rPr>
                <w:sz w:val="28"/>
                <w:szCs w:val="24"/>
              </w:rPr>
            </w:pPr>
            <w:r w:rsidRPr="00B11B33">
              <w:rPr>
                <w:sz w:val="28"/>
                <w:szCs w:val="24"/>
              </w:rPr>
              <w:t>Pranipatena</w:t>
            </w:r>
          </w:p>
          <w:p w14:paraId="00AE7B65" w14:textId="77777777" w:rsidR="00B11B33" w:rsidRPr="00B11B33" w:rsidRDefault="00B11B33" w:rsidP="00B11B33">
            <w:pPr>
              <w:spacing w:line="276" w:lineRule="auto"/>
              <w:jc w:val="center"/>
              <w:rPr>
                <w:sz w:val="28"/>
                <w:szCs w:val="24"/>
              </w:rPr>
            </w:pPr>
            <w:r w:rsidRPr="00B11B33">
              <w:rPr>
                <w:sz w:val="28"/>
                <w:szCs w:val="24"/>
              </w:rPr>
              <w:t>Sevaya</w:t>
            </w:r>
          </w:p>
          <w:p w14:paraId="0A67A81B" w14:textId="77777777" w:rsidR="00B11B33" w:rsidRPr="00B11B33" w:rsidRDefault="00B11B33" w:rsidP="00B11B33">
            <w:pPr>
              <w:spacing w:line="276" w:lineRule="auto"/>
              <w:jc w:val="center"/>
              <w:rPr>
                <w:sz w:val="28"/>
                <w:szCs w:val="24"/>
              </w:rPr>
            </w:pPr>
            <w:r w:rsidRPr="00B11B33">
              <w:rPr>
                <w:sz w:val="28"/>
                <w:szCs w:val="24"/>
              </w:rPr>
              <w:t>Upadeksyanti</w:t>
            </w:r>
          </w:p>
          <w:p w14:paraId="27731919" w14:textId="77777777" w:rsidR="00B11B33" w:rsidRPr="00B11B33" w:rsidRDefault="00B11B33" w:rsidP="00B11B33">
            <w:pPr>
              <w:spacing w:line="276" w:lineRule="auto"/>
              <w:jc w:val="center"/>
              <w:rPr>
                <w:sz w:val="28"/>
                <w:szCs w:val="24"/>
              </w:rPr>
            </w:pPr>
            <w:r w:rsidRPr="00B11B33">
              <w:rPr>
                <w:sz w:val="28"/>
                <w:szCs w:val="24"/>
              </w:rPr>
              <w:t>Jnaninah</w:t>
            </w:r>
          </w:p>
          <w:p w14:paraId="726110CB" w14:textId="77777777" w:rsidR="00B11B33" w:rsidRPr="00B11B33" w:rsidRDefault="00B11B33" w:rsidP="00B11B33">
            <w:pPr>
              <w:spacing w:line="276" w:lineRule="auto"/>
              <w:jc w:val="center"/>
              <w:rPr>
                <w:sz w:val="28"/>
                <w:szCs w:val="24"/>
              </w:rPr>
            </w:pPr>
            <w:r w:rsidRPr="00B11B33">
              <w:rPr>
                <w:sz w:val="28"/>
                <w:szCs w:val="24"/>
              </w:rPr>
              <w:lastRenderedPageBreak/>
              <w:t>Tattva-darsinah</w:t>
            </w:r>
          </w:p>
          <w:p w14:paraId="650475B0" w14:textId="55761807" w:rsidR="00B11B33" w:rsidRDefault="00B11B33" w:rsidP="00B11B33">
            <w:pPr>
              <w:spacing w:line="276" w:lineRule="auto"/>
              <w:jc w:val="center"/>
            </w:pPr>
            <w:r w:rsidRPr="00B11B33">
              <w:rPr>
                <w:sz w:val="28"/>
                <w:szCs w:val="24"/>
              </w:rPr>
              <w:t>Paripasnena</w:t>
            </w:r>
          </w:p>
        </w:tc>
        <w:tc>
          <w:tcPr>
            <w:tcW w:w="5035" w:type="dxa"/>
            <w:shd w:val="clear" w:color="auto" w:fill="F4DCE3" w:themeFill="accent3" w:themeFillTint="33"/>
          </w:tcPr>
          <w:p w14:paraId="5573DC4A" w14:textId="77777777" w:rsidR="00B11B33" w:rsidRPr="00B11B33" w:rsidRDefault="00B11B33" w:rsidP="00B11B33">
            <w:pPr>
              <w:spacing w:line="276" w:lineRule="auto"/>
              <w:jc w:val="center"/>
              <w:rPr>
                <w:sz w:val="28"/>
                <w:szCs w:val="24"/>
              </w:rPr>
            </w:pPr>
            <w:r w:rsidRPr="00B11B33">
              <w:rPr>
                <w:sz w:val="28"/>
                <w:szCs w:val="24"/>
              </w:rPr>
              <w:lastRenderedPageBreak/>
              <w:t>Bertanya dengan tunduk hati</w:t>
            </w:r>
          </w:p>
          <w:p w14:paraId="1A688849" w14:textId="77777777" w:rsidR="00B11B33" w:rsidRPr="00B11B33" w:rsidRDefault="00B11B33" w:rsidP="00B11B33">
            <w:pPr>
              <w:spacing w:line="276" w:lineRule="auto"/>
              <w:jc w:val="center"/>
              <w:rPr>
                <w:sz w:val="28"/>
                <w:szCs w:val="24"/>
              </w:rPr>
            </w:pPr>
            <w:r w:rsidRPr="00B11B33">
              <w:rPr>
                <w:sz w:val="28"/>
                <w:szCs w:val="24"/>
              </w:rPr>
              <w:t>Melihat kebanaran</w:t>
            </w:r>
          </w:p>
          <w:p w14:paraId="2C626198" w14:textId="77777777" w:rsidR="00B11B33" w:rsidRPr="00B11B33" w:rsidRDefault="00B11B33" w:rsidP="00B11B33">
            <w:pPr>
              <w:spacing w:line="276" w:lineRule="auto"/>
              <w:jc w:val="center"/>
              <w:rPr>
                <w:sz w:val="28"/>
                <w:szCs w:val="24"/>
              </w:rPr>
            </w:pPr>
            <w:r w:rsidRPr="00B11B33">
              <w:rPr>
                <w:sz w:val="28"/>
                <w:szCs w:val="24"/>
              </w:rPr>
              <w:t>Dengan mendekati guru kerohanian</w:t>
            </w:r>
          </w:p>
          <w:p w14:paraId="25259201" w14:textId="77777777" w:rsidR="00B11B33" w:rsidRPr="00B11B33" w:rsidRDefault="00B11B33" w:rsidP="00B11B33">
            <w:pPr>
              <w:spacing w:line="276" w:lineRule="auto"/>
              <w:jc w:val="center"/>
              <w:rPr>
                <w:sz w:val="28"/>
                <w:szCs w:val="24"/>
              </w:rPr>
            </w:pPr>
            <w:r w:rsidRPr="00B11B33">
              <w:rPr>
                <w:sz w:val="28"/>
                <w:szCs w:val="24"/>
              </w:rPr>
              <w:t>Dengan melakukan pelayanan</w:t>
            </w:r>
          </w:p>
          <w:p w14:paraId="559E6AF5" w14:textId="77777777" w:rsidR="00B11B33" w:rsidRPr="00B11B33" w:rsidRDefault="00B11B33" w:rsidP="00B11B33">
            <w:pPr>
              <w:spacing w:line="276" w:lineRule="auto"/>
              <w:jc w:val="center"/>
              <w:rPr>
                <w:sz w:val="28"/>
                <w:szCs w:val="24"/>
              </w:rPr>
            </w:pPr>
            <w:r w:rsidRPr="00B11B33">
              <w:rPr>
                <w:sz w:val="28"/>
                <w:szCs w:val="24"/>
              </w:rPr>
              <w:lastRenderedPageBreak/>
              <w:t>Mereka akan menginisiasi</w:t>
            </w:r>
          </w:p>
          <w:p w14:paraId="7723BFCB" w14:textId="64262565" w:rsidR="00B11B33" w:rsidRDefault="00B11B33" w:rsidP="00B11B33">
            <w:pPr>
              <w:spacing w:line="276" w:lineRule="auto"/>
              <w:jc w:val="center"/>
            </w:pPr>
            <w:r w:rsidRPr="00B11B33">
              <w:rPr>
                <w:sz w:val="28"/>
                <w:szCs w:val="24"/>
              </w:rPr>
              <w:t>Roh yang telah insyaf akan diri.</w:t>
            </w:r>
          </w:p>
        </w:tc>
      </w:tr>
    </w:tbl>
    <w:p w14:paraId="22F440E8" w14:textId="77777777" w:rsidR="00B11B33" w:rsidRDefault="00B11B33" w:rsidP="00B11B33"/>
    <w:p w14:paraId="1137242E" w14:textId="77777777" w:rsidR="00B11B33" w:rsidRDefault="00B11B33" w:rsidP="00B11B33"/>
    <w:p w14:paraId="39188420" w14:textId="0C271F06" w:rsidR="00B11B33" w:rsidRDefault="00B11B33" w:rsidP="00B11B33">
      <w:pPr>
        <w:pStyle w:val="Introduction"/>
      </w:pPr>
      <w:r>
        <w:t>LATIHAN #8</w:t>
      </w:r>
    </w:p>
    <w:p w14:paraId="6E813D54" w14:textId="77777777" w:rsidR="00B11B33" w:rsidRDefault="00B11B33" w:rsidP="00B11B33">
      <w:pPr>
        <w:pStyle w:val="ListParagraph"/>
        <w:numPr>
          <w:ilvl w:val="0"/>
          <w:numId w:val="27"/>
        </w:numPr>
      </w:pPr>
      <w:r>
        <w:t xml:space="preserve">Apa saja yang termasuk 4 kelemahan dalam diri setiap orang (roh yang terikat)? </w:t>
      </w:r>
    </w:p>
    <w:p w14:paraId="347C808E" w14:textId="39F97DC8" w:rsidR="00B11B33" w:rsidRDefault="00B11B33" w:rsidP="00B11B33">
      <w:pPr>
        <w:pStyle w:val="ListParagraph"/>
        <w:numPr>
          <w:ilvl w:val="0"/>
          <w:numId w:val="27"/>
        </w:numPr>
      </w:pPr>
      <w:r>
        <w:t>Jelaskan masing-masing kelemahan (ketidaksempurnaan) tersebut dan berikan contoh nya.</w:t>
      </w:r>
    </w:p>
    <w:p w14:paraId="47695B18" w14:textId="77777777" w:rsidR="00B11B33" w:rsidRDefault="00B11B33" w:rsidP="00B11B33">
      <w:pPr>
        <w:pStyle w:val="ListParagraph"/>
        <w:numPr>
          <w:ilvl w:val="0"/>
          <w:numId w:val="27"/>
        </w:numPr>
      </w:pPr>
      <w:r>
        <w:t>Jika kita masih memiliki 4 kelemahan tersebut, bagaimana kita bisa mendapatkan Pengetahuan yang sempurna ?</w:t>
      </w:r>
    </w:p>
    <w:p w14:paraId="1DB0367D" w14:textId="77777777" w:rsidR="00B11B33" w:rsidRDefault="00B11B33" w:rsidP="00B11B33"/>
    <w:p w14:paraId="65608873" w14:textId="45ACF6AB" w:rsidR="00B11B33" w:rsidRDefault="00B11B33" w:rsidP="00B11B33">
      <w:pPr>
        <w:pStyle w:val="Introduction"/>
      </w:pPr>
      <w:r>
        <w:t>LATIHAN #9</w:t>
      </w:r>
    </w:p>
    <w:p w14:paraId="1E47CD25" w14:textId="77777777" w:rsidR="00B11B33" w:rsidRDefault="00B11B33" w:rsidP="00B11B33"/>
    <w:p w14:paraId="28DE5951" w14:textId="77777777" w:rsidR="00B11B33" w:rsidRDefault="00B11B33" w:rsidP="00B11B33">
      <w:r>
        <w:t>Bagaimana cara kalian memberi penghormatan kepada Guru dan orang tua? Gunakan kata-kata emas berikut ini  dalam jawaban kalian.</w:t>
      </w:r>
    </w:p>
    <w:p w14:paraId="4A7E14DB" w14:textId="77777777" w:rsidR="00B11B33" w:rsidRDefault="00B11B33" w:rsidP="00B11B33"/>
    <w:tbl>
      <w:tblPr>
        <w:tblStyle w:val="TableGrid"/>
        <w:tblW w:w="0" w:type="auto"/>
        <w:tblLook w:val="04A0" w:firstRow="1" w:lastRow="0" w:firstColumn="1" w:lastColumn="0" w:noHBand="0" w:noVBand="1"/>
      </w:tblPr>
      <w:tblGrid>
        <w:gridCol w:w="10070"/>
      </w:tblGrid>
      <w:tr w:rsidR="00B11B33" w14:paraId="28BAEB25" w14:textId="77777777" w:rsidTr="00B11B33">
        <w:tc>
          <w:tcPr>
            <w:tcW w:w="10070" w:type="dxa"/>
            <w:shd w:val="clear" w:color="auto" w:fill="FFC000"/>
          </w:tcPr>
          <w:p w14:paraId="76AA8201" w14:textId="6722F0FD" w:rsidR="00B11B33" w:rsidRPr="00B11B33" w:rsidRDefault="00B11B33" w:rsidP="00B11B33">
            <w:pPr>
              <w:rPr>
                <w:b/>
                <w:bCs/>
              </w:rPr>
            </w:pPr>
            <w:r w:rsidRPr="00B11B33">
              <w:rPr>
                <w:b/>
                <w:bCs/>
              </w:rPr>
              <w:t>Tingkah laku yang baik    ---    Meminta Ijin    ---   Berfikir sebelum berbicara   ---   Mengucapkan terima kasih   ---  Pergaulan yang baik   ---   Bersikap rendah hati &amp; toleransi     ---  Obedient (Penurut)    ---     Menyenangkan</w:t>
            </w:r>
          </w:p>
          <w:p w14:paraId="095F5134" w14:textId="25DBA736" w:rsidR="00B11B33" w:rsidRDefault="00B11B33" w:rsidP="00B11B33"/>
        </w:tc>
      </w:tr>
      <w:tr w:rsidR="00B11B33" w14:paraId="344C21DE" w14:textId="77777777" w:rsidTr="00B11B33">
        <w:tc>
          <w:tcPr>
            <w:tcW w:w="10070" w:type="dxa"/>
          </w:tcPr>
          <w:p w14:paraId="7FB3EB05" w14:textId="77777777" w:rsidR="00B11B33" w:rsidRDefault="00B11B33" w:rsidP="00B11B33"/>
        </w:tc>
      </w:tr>
    </w:tbl>
    <w:p w14:paraId="7B1E9231" w14:textId="75153ACF" w:rsidR="00B11B33" w:rsidRPr="00B11B33" w:rsidRDefault="00B11B33" w:rsidP="00B11B33">
      <w:pPr>
        <w:sectPr w:rsidR="00B11B33" w:rsidRPr="00B11B33" w:rsidSect="007766B6">
          <w:pgSz w:w="12240" w:h="15840" w:code="1"/>
          <w:pgMar w:top="994" w:right="1080" w:bottom="720" w:left="1080" w:header="706" w:footer="706" w:gutter="0"/>
          <w:cols w:space="851"/>
          <w:docGrid w:linePitch="360"/>
        </w:sectPr>
      </w:pPr>
    </w:p>
    <w:p w14:paraId="5ECAC61D" w14:textId="1BCF609B" w:rsidR="00956657" w:rsidRDefault="00956657">
      <w:r>
        <w:rPr>
          <w:noProof/>
        </w:rPr>
        <w:lastRenderedPageBreak/>
        <w:drawing>
          <wp:anchor distT="0" distB="0" distL="114300" distR="114300" simplePos="0" relativeHeight="251726848" behindDoc="1" locked="0" layoutInCell="1" allowOverlap="1" wp14:anchorId="0593A59E" wp14:editId="3DDFB40F">
            <wp:simplePos x="0" y="0"/>
            <wp:positionH relativeFrom="page">
              <wp:posOffset>-12700</wp:posOffset>
            </wp:positionH>
            <wp:positionV relativeFrom="paragraph">
              <wp:posOffset>-605790</wp:posOffset>
            </wp:positionV>
            <wp:extent cx="6540500" cy="82575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40500" cy="8257540"/>
                    </a:xfrm>
                    <a:prstGeom prst="rect">
                      <a:avLst/>
                    </a:prstGeom>
                    <a:noFill/>
                    <a:ln>
                      <a:noFill/>
                    </a:ln>
                  </pic:spPr>
                </pic:pic>
              </a:graphicData>
            </a:graphic>
            <wp14:sizeRelH relativeFrom="margin">
              <wp14:pctWidth>0</wp14:pctWidth>
            </wp14:sizeRelH>
          </wp:anchor>
        </w:drawing>
      </w:r>
    </w:p>
    <w:p w14:paraId="5EDB6D8A" w14:textId="06C7031F" w:rsidR="004E4BD9" w:rsidRDefault="00593F53">
      <w:r w:rsidRPr="003F234D">
        <w:rPr>
          <w:noProof/>
        </w:rPr>
        <mc:AlternateContent>
          <mc:Choice Requires="wpg">
            <w:drawing>
              <wp:anchor distT="0" distB="0" distL="114300" distR="114300" simplePos="0" relativeHeight="251670528" behindDoc="1" locked="1" layoutInCell="1" allowOverlap="1" wp14:anchorId="319B4E74" wp14:editId="2AC3BBC8">
                <wp:simplePos x="0" y="0"/>
                <wp:positionH relativeFrom="column">
                  <wp:posOffset>-787400</wp:posOffset>
                </wp:positionH>
                <wp:positionV relativeFrom="line">
                  <wp:posOffset>-946150</wp:posOffset>
                </wp:positionV>
                <wp:extent cx="10078085" cy="10175875"/>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078085" cy="10175875"/>
                          <a:chOff x="-4" y="-64430"/>
                          <a:chExt cx="10080086" cy="10176065"/>
                        </a:xfrm>
                      </wpg:grpSpPr>
                      <wps:wsp>
                        <wps:cNvPr id="19" name="Rectangle 19">
                          <a:extLst>
                            <a:ext uri="{C183D7F6-B498-43B3-948B-1728B52AA6E4}">
                              <adec:decorative xmlns:adec="http://schemas.microsoft.com/office/drawing/2017/decorative" val="1"/>
                            </a:ext>
                          </a:extLst>
                        </wps:cNvPr>
                        <wps:cNvSpPr/>
                        <wps:spPr>
                          <a:xfrm>
                            <a:off x="444584" y="-64430"/>
                            <a:ext cx="9635498" cy="101760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B610B" id="Group 9" o:spid="_x0000_s1026" alt="&quot;&quot;" style="position:absolute;margin-left:-62pt;margin-top:-74.5pt;width:793.55pt;height:801.25pt;z-index:-251645952;mso-position-vertical-relative:line;mso-width-relative:margin;mso-height-relative:margin" coordorigin=",-644" coordsize="100800,1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">
                <v:rect id="Rectangle 19" o:spid="_x0000_s1027" alt="&quot;&quot;" style="position:absolute;left:4445;top:-644;width:96355;height:101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rect id="Rectangle 7" o:spid="_x0000_s1028"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17"/>
        <w:gridCol w:w="7225"/>
        <w:gridCol w:w="1438"/>
      </w:tblGrid>
      <w:tr w:rsidR="00593F53" w14:paraId="2E8B978B" w14:textId="77777777" w:rsidTr="00956657">
        <w:trPr>
          <w:trHeight w:val="4804"/>
        </w:trPr>
        <w:tc>
          <w:tcPr>
            <w:tcW w:w="1418" w:type="dxa"/>
            <w:tcMar>
              <w:top w:w="3742" w:type="dxa"/>
            </w:tcMar>
          </w:tcPr>
          <w:p w14:paraId="23063E32" w14:textId="77777777" w:rsidR="00593F53" w:rsidRDefault="00593F53">
            <w:pPr>
              <w:rPr>
                <w:noProof/>
              </w:rPr>
            </w:pPr>
          </w:p>
        </w:tc>
        <w:tc>
          <w:tcPr>
            <w:tcW w:w="7229" w:type="dxa"/>
          </w:tcPr>
          <w:p w14:paraId="418CCFB1" w14:textId="77777777" w:rsidR="00593F53" w:rsidRDefault="00593F53">
            <w:pPr>
              <w:rPr>
                <w:noProof/>
              </w:rPr>
            </w:pPr>
          </w:p>
        </w:tc>
        <w:tc>
          <w:tcPr>
            <w:tcW w:w="1439" w:type="dxa"/>
          </w:tcPr>
          <w:p w14:paraId="520896BC" w14:textId="77777777" w:rsidR="00593F53" w:rsidRDefault="00593F53">
            <w:pPr>
              <w:rPr>
                <w:noProof/>
              </w:rPr>
            </w:pPr>
          </w:p>
        </w:tc>
      </w:tr>
      <w:tr w:rsidR="00593F53" w14:paraId="54FF28D7" w14:textId="77777777" w:rsidTr="007E3857">
        <w:trPr>
          <w:trHeight w:val="2029"/>
        </w:trPr>
        <w:tc>
          <w:tcPr>
            <w:tcW w:w="1418" w:type="dxa"/>
          </w:tcPr>
          <w:p w14:paraId="3C4182E4" w14:textId="2B8E2272" w:rsidR="00593F53" w:rsidRDefault="00593F53">
            <w:pPr>
              <w:rPr>
                <w:noProof/>
              </w:rPr>
            </w:pPr>
          </w:p>
        </w:tc>
        <w:tc>
          <w:tcPr>
            <w:tcW w:w="7229" w:type="dxa"/>
            <w:shd w:val="clear" w:color="auto" w:fill="FFFFFF" w:themeFill="background1"/>
            <w:tcMar>
              <w:top w:w="851" w:type="dxa"/>
              <w:bottom w:w="851" w:type="dxa"/>
            </w:tcMar>
          </w:tcPr>
          <w:p w14:paraId="213ECBB2" w14:textId="77777777" w:rsidR="00B11B33" w:rsidRPr="00B11B33" w:rsidRDefault="00124866" w:rsidP="00B11B33">
            <w:pPr>
              <w:pStyle w:val="Quote4"/>
              <w:ind w:left="379" w:right="450" w:hanging="180"/>
              <w:rPr>
                <w:color w:val="00B0F0"/>
                <w:sz w:val="36"/>
                <w:szCs w:val="14"/>
              </w:rPr>
            </w:pPr>
            <w:r w:rsidRPr="00B11B33">
              <w:rPr>
                <w:sz w:val="36"/>
                <w:szCs w:val="14"/>
              </w:rPr>
              <w:t>Srila Prabhupada Menuruti Perintah Guru Kerohaniannya</w:t>
            </w:r>
            <w:r w:rsidR="00841403" w:rsidRPr="00B11B33">
              <w:rPr>
                <w:sz w:val="36"/>
                <w:szCs w:val="14"/>
              </w:rPr>
              <w:br/>
            </w:r>
            <w:r w:rsidR="009E2A9E" w:rsidRPr="00B11B33">
              <w:rPr>
                <w:color w:val="00B0F0"/>
                <w:sz w:val="36"/>
                <w:szCs w:val="14"/>
              </w:rPr>
              <w:t>“</w:t>
            </w:r>
            <w:r w:rsidRPr="00B11B33">
              <w:rPr>
                <w:color w:val="00B0F0"/>
                <w:sz w:val="36"/>
                <w:szCs w:val="14"/>
              </w:rPr>
              <w:t>Ketika kamu punya uang cetak dan sebarkanlah buku-buku ini</w:t>
            </w:r>
            <w:r w:rsidR="009E2A9E" w:rsidRPr="00B11B33">
              <w:rPr>
                <w:color w:val="00B0F0"/>
                <w:sz w:val="36"/>
                <w:szCs w:val="14"/>
              </w:rPr>
              <w:t>”</w:t>
            </w:r>
          </w:p>
          <w:p w14:paraId="38474509" w14:textId="5BFE9B20" w:rsidR="00B11B33" w:rsidRPr="00B11B33" w:rsidRDefault="00B11B33" w:rsidP="00B11B33">
            <w:pPr>
              <w:jc w:val="center"/>
            </w:pPr>
            <w:r w:rsidRPr="00B11B33">
              <w:rPr>
                <w:rFonts w:asciiTheme="majorHAnsi" w:hAnsiTheme="majorHAnsi"/>
                <w:i/>
                <w:color w:val="auto"/>
                <w:sz w:val="36"/>
                <w:szCs w:val="14"/>
              </w:rPr>
              <w:t>menjadi sukses dan diagungkan di diseluruh dunia</w:t>
            </w:r>
          </w:p>
        </w:tc>
        <w:tc>
          <w:tcPr>
            <w:tcW w:w="1439" w:type="dxa"/>
          </w:tcPr>
          <w:p w14:paraId="21304CCD" w14:textId="77777777" w:rsidR="00593F53" w:rsidRDefault="00593F53">
            <w:pPr>
              <w:rPr>
                <w:noProof/>
              </w:rPr>
            </w:pPr>
          </w:p>
        </w:tc>
      </w:tr>
      <w:tr w:rsidR="00593F53" w:rsidRPr="00503CB7" w14:paraId="3E6DE413" w14:textId="77777777" w:rsidTr="00B11B33">
        <w:trPr>
          <w:trHeight w:val="22"/>
        </w:trPr>
        <w:tc>
          <w:tcPr>
            <w:tcW w:w="1418" w:type="dxa"/>
            <w:tcMar>
              <w:top w:w="4253" w:type="dxa"/>
            </w:tcMar>
          </w:tcPr>
          <w:p w14:paraId="5BCEAE2C" w14:textId="77777777" w:rsidR="00593F53" w:rsidRPr="00503CB7" w:rsidRDefault="00593F53" w:rsidP="00503CB7">
            <w:pPr>
              <w:spacing w:after="0"/>
              <w:rPr>
                <w:noProof/>
                <w:sz w:val="12"/>
                <w:szCs w:val="12"/>
              </w:rPr>
            </w:pPr>
          </w:p>
        </w:tc>
        <w:tc>
          <w:tcPr>
            <w:tcW w:w="7229" w:type="dxa"/>
          </w:tcPr>
          <w:p w14:paraId="22FCC7AC" w14:textId="77777777" w:rsidR="00593F53" w:rsidRPr="00503CB7" w:rsidRDefault="00593F53" w:rsidP="00503CB7">
            <w:pPr>
              <w:spacing w:after="0"/>
              <w:rPr>
                <w:noProof/>
                <w:sz w:val="12"/>
                <w:szCs w:val="12"/>
              </w:rPr>
            </w:pPr>
          </w:p>
        </w:tc>
        <w:tc>
          <w:tcPr>
            <w:tcW w:w="1439" w:type="dxa"/>
          </w:tcPr>
          <w:p w14:paraId="5684C45C" w14:textId="77777777" w:rsidR="00593F53" w:rsidRPr="00503CB7" w:rsidRDefault="00593F53" w:rsidP="00503CB7">
            <w:pPr>
              <w:spacing w:after="0"/>
              <w:rPr>
                <w:noProof/>
                <w:sz w:val="12"/>
                <w:szCs w:val="12"/>
              </w:rPr>
            </w:pPr>
          </w:p>
        </w:tc>
      </w:tr>
    </w:tbl>
    <w:p w14:paraId="18D380E6" w14:textId="77777777" w:rsidR="00503CB7" w:rsidRDefault="00503CB7" w:rsidP="00885BC3">
      <w:pPr>
        <w:spacing w:after="0"/>
        <w:rPr>
          <w:noProof/>
        </w:rPr>
      </w:pPr>
    </w:p>
    <w:p w14:paraId="0504C2C9" w14:textId="77777777" w:rsidR="007766B6" w:rsidRDefault="007766B6" w:rsidP="00885BC3">
      <w:pPr>
        <w:spacing w:after="0"/>
        <w:rPr>
          <w:noProof/>
        </w:rPr>
        <w:sectPr w:rsidR="007766B6" w:rsidSect="007766B6">
          <w:pgSz w:w="12240" w:h="15840" w:code="1"/>
          <w:pgMar w:top="994" w:right="1080" w:bottom="720" w:left="1080" w:header="706" w:footer="706" w:gutter="0"/>
          <w:cols w:space="851"/>
          <w:docGrid w:linePitch="360"/>
        </w:sectPr>
      </w:pPr>
    </w:p>
    <w:p w14:paraId="22B15A95" w14:textId="41CA21F9" w:rsidR="00841014" w:rsidRDefault="007766B6" w:rsidP="00885BC3">
      <w:pPr>
        <w:spacing w:after="0"/>
        <w:rPr>
          <w:noProof/>
        </w:rPr>
      </w:pPr>
      <w:r>
        <w:rPr>
          <w:noProof/>
        </w:rPr>
        <w:lastRenderedPageBreak/>
        <mc:AlternateContent>
          <mc:Choice Requires="wps">
            <w:drawing>
              <wp:anchor distT="0" distB="0" distL="114300" distR="114300" simplePos="0" relativeHeight="251718656" behindDoc="1" locked="1" layoutInCell="1" allowOverlap="1" wp14:anchorId="3BC74646" wp14:editId="6D7F18B9">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464" cy="471830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50556" id="Rectangle 10" o:spid="_x0000_s1026" alt="&quot;&quot;" style="position:absolute;margin-left:-54pt;margin-top:370.8pt;width:202.3pt;height:37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43"/>
        <w:gridCol w:w="6537"/>
      </w:tblGrid>
      <w:tr w:rsidR="00EA79BE" w:rsidRPr="003F234D" w14:paraId="5CF948AD" w14:textId="77777777" w:rsidTr="007766B6">
        <w:trPr>
          <w:trHeight w:val="4298"/>
        </w:trPr>
        <w:tc>
          <w:tcPr>
            <w:tcW w:w="3544" w:type="dxa"/>
          </w:tcPr>
          <w:p w14:paraId="08ECDD80" w14:textId="35A0D913" w:rsidR="00EA79BE" w:rsidRPr="003F234D" w:rsidRDefault="00EA79BE" w:rsidP="00EA79BE"/>
        </w:tc>
        <w:tc>
          <w:tcPr>
            <w:tcW w:w="6542" w:type="dxa"/>
            <w:vMerge w:val="restart"/>
          </w:tcPr>
          <w:p w14:paraId="01FA230A" w14:textId="37A76BBC" w:rsidR="00506E3F" w:rsidRPr="003F234D" w:rsidRDefault="009F4DDF" w:rsidP="00506E3F">
            <w:pPr>
              <w:pStyle w:val="Heading1"/>
            </w:pPr>
            <w:r>
              <w:t>Kesimpulan</w:t>
            </w:r>
            <w:r w:rsidR="00A12248">
              <w:t xml:space="preserve"> &amp; Review</w:t>
            </w:r>
          </w:p>
          <w:p w14:paraId="3133D5FA" w14:textId="22E73BE1" w:rsidR="00506E3F" w:rsidRPr="003F234D" w:rsidRDefault="00A12248" w:rsidP="00A12248">
            <w:pPr>
              <w:rPr>
                <w:noProof/>
              </w:rPr>
            </w:pPr>
            <w:r>
              <w:rPr>
                <w:noProof/>
              </w:rPr>
              <w:t>All Glories to Srila Prabhupada….</w:t>
            </w:r>
          </w:p>
          <w:p w14:paraId="6F6952BC" w14:textId="77777777" w:rsidR="00A12248" w:rsidRDefault="00A12248" w:rsidP="00506E3F">
            <w:pPr>
              <w:pStyle w:val="Heading1"/>
            </w:pPr>
          </w:p>
          <w:p w14:paraId="7BB38274" w14:textId="77777777" w:rsidR="00A12248" w:rsidRDefault="00A12248" w:rsidP="00506E3F">
            <w:pPr>
              <w:pStyle w:val="Heading1"/>
            </w:pPr>
          </w:p>
          <w:p w14:paraId="1E07BD5E" w14:textId="77777777" w:rsidR="00A12248" w:rsidRDefault="00A12248" w:rsidP="00506E3F">
            <w:pPr>
              <w:pStyle w:val="Heading1"/>
            </w:pPr>
          </w:p>
          <w:p w14:paraId="3F65A6DA" w14:textId="77777777" w:rsidR="00A12248" w:rsidRDefault="00A12248" w:rsidP="00506E3F">
            <w:pPr>
              <w:pStyle w:val="Heading1"/>
            </w:pPr>
          </w:p>
          <w:p w14:paraId="68AA3254" w14:textId="77777777" w:rsidR="00A12248" w:rsidRDefault="00A12248" w:rsidP="00506E3F">
            <w:pPr>
              <w:pStyle w:val="Heading1"/>
            </w:pPr>
          </w:p>
          <w:p w14:paraId="5E4C722B" w14:textId="77777777" w:rsidR="00A12248" w:rsidRDefault="00A12248" w:rsidP="00506E3F">
            <w:pPr>
              <w:pStyle w:val="Heading1"/>
            </w:pPr>
          </w:p>
          <w:p w14:paraId="2CA4957D" w14:textId="6459A644" w:rsidR="00506E3F" w:rsidRPr="003F234D" w:rsidRDefault="00A12248" w:rsidP="00506E3F">
            <w:pPr>
              <w:pStyle w:val="Heading1"/>
              <w:rPr>
                <w:noProof/>
              </w:rPr>
            </w:pPr>
            <w:r>
              <w:t>Catatan-Catatan</w:t>
            </w:r>
          </w:p>
          <w:p w14:paraId="4107A2B1" w14:textId="69C5B0AA" w:rsidR="00EA79BE" w:rsidRPr="003F234D" w:rsidRDefault="00A12248" w:rsidP="00506E3F">
            <w:r>
              <w:t>Hare Krsna – Hare Rama….</w:t>
            </w:r>
          </w:p>
        </w:tc>
      </w:tr>
      <w:tr w:rsidR="00EA79BE" w:rsidRPr="003F234D" w14:paraId="0A9477D4" w14:textId="77777777" w:rsidTr="007F250D">
        <w:trPr>
          <w:trHeight w:val="3724"/>
        </w:trPr>
        <w:tc>
          <w:tcPr>
            <w:tcW w:w="3544" w:type="dxa"/>
            <w:tcMar>
              <w:right w:w="680" w:type="dxa"/>
            </w:tcMar>
          </w:tcPr>
          <w:p w14:paraId="6265EFA9" w14:textId="2DF9CB01" w:rsidR="00EA79BE" w:rsidRPr="003F234D" w:rsidRDefault="00741478" w:rsidP="008F2B87">
            <w:pPr>
              <w:pStyle w:val="Quote3"/>
            </w:pPr>
            <w:r>
              <w:t xml:space="preserve">All Glories to Srila </w:t>
            </w:r>
            <w:r w:rsidR="00A12248">
              <w:t xml:space="preserve"> Prabhupada… </w:t>
            </w:r>
          </w:p>
          <w:p w14:paraId="7BA805ED" w14:textId="77777777" w:rsidR="00EA79BE" w:rsidRPr="003F234D" w:rsidRDefault="00EA79BE" w:rsidP="00642B92">
            <w:pPr>
              <w:pStyle w:val="Caption"/>
            </w:pPr>
          </w:p>
        </w:tc>
        <w:tc>
          <w:tcPr>
            <w:tcW w:w="6542" w:type="dxa"/>
            <w:vMerge/>
          </w:tcPr>
          <w:p w14:paraId="77F845A3" w14:textId="77777777" w:rsidR="00EA79BE" w:rsidRPr="003F234D" w:rsidRDefault="00EA79BE" w:rsidP="00EA79BE"/>
        </w:tc>
      </w:tr>
    </w:tbl>
    <w:p w14:paraId="7CC5ABFF" w14:textId="7CEEEC50" w:rsidR="004E4BD9" w:rsidRDefault="004E4BD9" w:rsidP="007F250D"/>
    <w:tbl>
      <w:tblPr>
        <w:tblW w:w="5000" w:type="pct"/>
        <w:tblCellMar>
          <w:left w:w="0" w:type="dxa"/>
          <w:right w:w="0" w:type="dxa"/>
        </w:tblCellMar>
        <w:tblLook w:val="04A0" w:firstRow="1" w:lastRow="0" w:firstColumn="1" w:lastColumn="0" w:noHBand="0" w:noVBand="1"/>
      </w:tblPr>
      <w:tblGrid>
        <w:gridCol w:w="2474"/>
        <w:gridCol w:w="5887"/>
        <w:gridCol w:w="1719"/>
      </w:tblGrid>
      <w:tr w:rsidR="00FC0730" w14:paraId="1BAE3C16" w14:textId="77777777" w:rsidTr="009E2A9E">
        <w:trPr>
          <w:trHeight w:val="1427"/>
        </w:trPr>
        <w:tc>
          <w:tcPr>
            <w:tcW w:w="2474" w:type="dxa"/>
          </w:tcPr>
          <w:p w14:paraId="41505B46" w14:textId="77777777" w:rsidR="000B3301" w:rsidRDefault="000B3301" w:rsidP="009E2A9E">
            <w:pPr>
              <w:rPr>
                <w:noProof/>
              </w:rPr>
            </w:pPr>
          </w:p>
        </w:tc>
        <w:tc>
          <w:tcPr>
            <w:tcW w:w="5887" w:type="dxa"/>
          </w:tcPr>
          <w:p w14:paraId="42CA679E" w14:textId="77777777" w:rsidR="000B3301" w:rsidRPr="00475E10" w:rsidRDefault="00000000" w:rsidP="00475E10">
            <w:pPr>
              <w:pStyle w:val="Quote7"/>
            </w:pPr>
            <w:sdt>
              <w:sdtPr>
                <w:id w:val="-775254652"/>
                <w:placeholder>
                  <w:docPart w:val="E615755479F34080BE47D170EBEAC396"/>
                </w:placeholder>
                <w:temporary/>
                <w:showingPlcHdr/>
                <w15:appearance w15:val="hidden"/>
              </w:sdtPr>
              <w:sdtContent>
                <w:r w:rsidR="000B3301" w:rsidRPr="00475E10">
                  <w:rPr>
                    <w:rStyle w:val="Quote8Char"/>
                    <w:rFonts w:asciiTheme="minorHAnsi" w:hAnsiTheme="minorHAnsi"/>
                    <w:i/>
                    <w:color w:val="FFFFFF" w:themeColor="background1"/>
                    <w:sz w:val="32"/>
                  </w:rPr>
                  <w:t>Lorem ipsum dolor sit amet, consectetur adipiscing elit. Etiam aliquet eu mi quis lacinia.</w:t>
                </w:r>
              </w:sdtContent>
            </w:sdt>
          </w:p>
        </w:tc>
        <w:tc>
          <w:tcPr>
            <w:tcW w:w="1719" w:type="dxa"/>
          </w:tcPr>
          <w:p w14:paraId="69F5F468" w14:textId="77777777" w:rsidR="000B3301" w:rsidRDefault="000B3301" w:rsidP="003D0860">
            <w:pPr>
              <w:rPr>
                <w:noProof/>
              </w:rPr>
            </w:pPr>
          </w:p>
        </w:tc>
      </w:tr>
    </w:tbl>
    <w:p w14:paraId="0643C69A" w14:textId="4A118F20" w:rsidR="000B3301" w:rsidRDefault="000B3301" w:rsidP="003E3496">
      <w:pPr>
        <w:rPr>
          <w:noProof/>
        </w:rPr>
      </w:pPr>
    </w:p>
    <w:p w14:paraId="1EAC8CDA" w14:textId="5CA452F2" w:rsidR="003E19A5" w:rsidRDefault="003E19A5" w:rsidP="003E3496">
      <w:pPr>
        <w:rPr>
          <w:noProof/>
        </w:rPr>
      </w:pPr>
    </w:p>
    <w:p w14:paraId="270F0042" w14:textId="05899E80" w:rsidR="003E19A5" w:rsidRDefault="003E19A5" w:rsidP="003E3496">
      <w:pPr>
        <w:rPr>
          <w:noProof/>
        </w:rPr>
      </w:pPr>
    </w:p>
    <w:p w14:paraId="0B9242A9" w14:textId="0513FCAE" w:rsidR="003E19A5" w:rsidRDefault="003E19A5" w:rsidP="003E3496">
      <w:pPr>
        <w:rPr>
          <w:noProof/>
        </w:rPr>
      </w:pPr>
    </w:p>
    <w:p w14:paraId="6AD143EC" w14:textId="7927B515" w:rsidR="003E19A5" w:rsidRDefault="003E19A5" w:rsidP="003E3496">
      <w:pPr>
        <w:rPr>
          <w:noProof/>
        </w:rPr>
      </w:pPr>
    </w:p>
    <w:p w14:paraId="035AECAE" w14:textId="5236810A" w:rsidR="003E19A5" w:rsidRDefault="003E19A5" w:rsidP="003E3496">
      <w:pPr>
        <w:rPr>
          <w:noProof/>
        </w:rPr>
      </w:pPr>
    </w:p>
    <w:p w14:paraId="10012E75" w14:textId="185FFF78" w:rsidR="003E19A5" w:rsidRDefault="003E19A5" w:rsidP="003E3496">
      <w:pPr>
        <w:rPr>
          <w:noProof/>
        </w:rPr>
      </w:pPr>
    </w:p>
    <w:p w14:paraId="35D86494" w14:textId="49974E44" w:rsidR="003E19A5" w:rsidRDefault="003E19A5" w:rsidP="003E3496">
      <w:pPr>
        <w:rPr>
          <w:noProof/>
        </w:rPr>
      </w:pPr>
    </w:p>
    <w:p w14:paraId="4CA27200" w14:textId="0EFC480A" w:rsidR="003E19A5" w:rsidRDefault="003E19A5" w:rsidP="003E3496">
      <w:pPr>
        <w:rPr>
          <w:noProof/>
        </w:rPr>
      </w:pPr>
    </w:p>
    <w:p w14:paraId="7F645988" w14:textId="47CBB58F" w:rsidR="003E19A5" w:rsidRDefault="003E19A5" w:rsidP="003E3496">
      <w:pPr>
        <w:rPr>
          <w:noProof/>
        </w:rPr>
      </w:pPr>
    </w:p>
    <w:p w14:paraId="6D01123A" w14:textId="5D252EC2" w:rsidR="003E19A5" w:rsidRDefault="003E19A5" w:rsidP="003E3496">
      <w:pPr>
        <w:rPr>
          <w:noProof/>
        </w:rPr>
      </w:pPr>
    </w:p>
    <w:p w14:paraId="767FB3B2" w14:textId="77777777" w:rsidR="003E19A5" w:rsidRDefault="003E19A5" w:rsidP="003E3496">
      <w:pPr>
        <w:rPr>
          <w:noProof/>
        </w:rPr>
      </w:pPr>
    </w:p>
    <w:sectPr w:rsidR="003E19A5"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0F96C" w14:textId="77777777" w:rsidR="00337E47" w:rsidRDefault="00337E47" w:rsidP="00A63A6C">
      <w:pPr>
        <w:spacing w:after="0" w:line="240" w:lineRule="auto"/>
      </w:pPr>
      <w:r>
        <w:separator/>
      </w:r>
    </w:p>
  </w:endnote>
  <w:endnote w:type="continuationSeparator" w:id="0">
    <w:p w14:paraId="646145ED" w14:textId="77777777" w:rsidR="00337E47" w:rsidRDefault="00337E47"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ScaGoudy">
    <w:panose1 w:val="00000400000000000000"/>
    <w:charset w:val="00"/>
    <w:family w:val="auto"/>
    <w:pitch w:val="variable"/>
    <w:sig w:usb0="00000083" w:usb1="00000000" w:usb2="00000000" w:usb3="00000000" w:csb0="00000009" w:csb1="00000000"/>
  </w:font>
  <w:font w:name="Noto Serif">
    <w:panose1 w:val="02020600060500020200"/>
    <w:charset w:val="00"/>
    <w:family w:val="roman"/>
    <w:pitch w:val="variable"/>
    <w:sig w:usb0="E00002FF" w:usb1="500078FF" w:usb2="0000002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BA296" w14:textId="77777777" w:rsidR="00337E47" w:rsidRDefault="00337E47" w:rsidP="00A63A6C">
      <w:pPr>
        <w:spacing w:after="0" w:line="240" w:lineRule="auto"/>
      </w:pPr>
      <w:r>
        <w:separator/>
      </w:r>
    </w:p>
  </w:footnote>
  <w:footnote w:type="continuationSeparator" w:id="0">
    <w:p w14:paraId="15264FEF" w14:textId="77777777" w:rsidR="00337E47" w:rsidRDefault="00337E47"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E0595"/>
    <w:multiLevelType w:val="hybridMultilevel"/>
    <w:tmpl w:val="4C9EAA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357BE8"/>
    <w:multiLevelType w:val="hybridMultilevel"/>
    <w:tmpl w:val="200A8924"/>
    <w:lvl w:ilvl="0" w:tplc="3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C5642E"/>
    <w:multiLevelType w:val="hybridMultilevel"/>
    <w:tmpl w:val="1DD82BB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 w15:restartNumberingAfterBreak="0">
    <w:nsid w:val="22F42D85"/>
    <w:multiLevelType w:val="hybridMultilevel"/>
    <w:tmpl w:val="F378DD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3A23283"/>
    <w:multiLevelType w:val="hybridMultilevel"/>
    <w:tmpl w:val="134A839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20B0C47"/>
    <w:multiLevelType w:val="hybridMultilevel"/>
    <w:tmpl w:val="A120C4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5FE1E4E"/>
    <w:multiLevelType w:val="hybridMultilevel"/>
    <w:tmpl w:val="A51C9D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6B863D3"/>
    <w:multiLevelType w:val="hybridMultilevel"/>
    <w:tmpl w:val="C3B0DC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6D016D1"/>
    <w:multiLevelType w:val="hybridMultilevel"/>
    <w:tmpl w:val="97B6A922"/>
    <w:lvl w:ilvl="0" w:tplc="38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B986A8D"/>
    <w:multiLevelType w:val="hybridMultilevel"/>
    <w:tmpl w:val="A1D02ABC"/>
    <w:lvl w:ilvl="0" w:tplc="CC78A45A">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1659FF"/>
    <w:multiLevelType w:val="hybridMultilevel"/>
    <w:tmpl w:val="E53CF2C8"/>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3F0C6E32"/>
    <w:multiLevelType w:val="hybridMultilevel"/>
    <w:tmpl w:val="7116C1C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3FBB1BB1"/>
    <w:multiLevelType w:val="hybridMultilevel"/>
    <w:tmpl w:val="78F82874"/>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434F48"/>
    <w:multiLevelType w:val="hybridMultilevel"/>
    <w:tmpl w:val="914CA0D8"/>
    <w:lvl w:ilvl="0" w:tplc="C6C4D832">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5F63AA1"/>
    <w:multiLevelType w:val="hybridMultilevel"/>
    <w:tmpl w:val="E4F083D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A362FE6"/>
    <w:multiLevelType w:val="hybridMultilevel"/>
    <w:tmpl w:val="692C5E8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4C5758EA"/>
    <w:multiLevelType w:val="hybridMultilevel"/>
    <w:tmpl w:val="2F02D362"/>
    <w:lvl w:ilvl="0" w:tplc="DA06967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EE27D1C"/>
    <w:multiLevelType w:val="hybridMultilevel"/>
    <w:tmpl w:val="FB1290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3A23794"/>
    <w:multiLevelType w:val="hybridMultilevel"/>
    <w:tmpl w:val="4FDE65F6"/>
    <w:lvl w:ilvl="0" w:tplc="3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56B17B59"/>
    <w:multiLevelType w:val="hybridMultilevel"/>
    <w:tmpl w:val="C11869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20818DF"/>
    <w:multiLevelType w:val="hybridMultilevel"/>
    <w:tmpl w:val="A94E896E"/>
    <w:lvl w:ilvl="0" w:tplc="4EC67C4E">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73F2280"/>
    <w:multiLevelType w:val="hybridMultilevel"/>
    <w:tmpl w:val="07CC6FE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8252B2A"/>
    <w:multiLevelType w:val="hybridMultilevel"/>
    <w:tmpl w:val="32C4FC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4B3087"/>
    <w:multiLevelType w:val="hybridMultilevel"/>
    <w:tmpl w:val="04D6D6CA"/>
    <w:lvl w:ilvl="0" w:tplc="D4D6AB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BC77FCB"/>
    <w:multiLevelType w:val="hybridMultilevel"/>
    <w:tmpl w:val="C44E8CF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9"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BE2CC4"/>
    <w:multiLevelType w:val="hybridMultilevel"/>
    <w:tmpl w:val="2580FE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7E264DFF"/>
    <w:multiLevelType w:val="hybridMultilevel"/>
    <w:tmpl w:val="A774BBF2"/>
    <w:lvl w:ilvl="0" w:tplc="CC78A45A">
      <w:start w:val="1"/>
      <w:numFmt w:val="decimal"/>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99788906">
    <w:abstractNumId w:val="4"/>
  </w:num>
  <w:num w:numId="2" w16cid:durableId="4988339">
    <w:abstractNumId w:val="29"/>
  </w:num>
  <w:num w:numId="3" w16cid:durableId="455175936">
    <w:abstractNumId w:val="26"/>
  </w:num>
  <w:num w:numId="4" w16cid:durableId="1639411212">
    <w:abstractNumId w:val="0"/>
  </w:num>
  <w:num w:numId="5" w16cid:durableId="608584494">
    <w:abstractNumId w:val="1"/>
  </w:num>
  <w:num w:numId="6" w16cid:durableId="1146624987">
    <w:abstractNumId w:val="20"/>
  </w:num>
  <w:num w:numId="7" w16cid:durableId="1119301594">
    <w:abstractNumId w:val="30"/>
  </w:num>
  <w:num w:numId="8" w16cid:durableId="1145974405">
    <w:abstractNumId w:val="31"/>
  </w:num>
  <w:num w:numId="9" w16cid:durableId="2089032634">
    <w:abstractNumId w:val="22"/>
  </w:num>
  <w:num w:numId="10" w16cid:durableId="585112301">
    <w:abstractNumId w:val="6"/>
  </w:num>
  <w:num w:numId="11" w16cid:durableId="1637952893">
    <w:abstractNumId w:val="12"/>
  </w:num>
  <w:num w:numId="12" w16cid:durableId="1826050377">
    <w:abstractNumId w:val="21"/>
  </w:num>
  <w:num w:numId="13" w16cid:durableId="1448236774">
    <w:abstractNumId w:val="3"/>
  </w:num>
  <w:num w:numId="14" w16cid:durableId="1268150235">
    <w:abstractNumId w:val="28"/>
  </w:num>
  <w:num w:numId="15" w16cid:durableId="1133448223">
    <w:abstractNumId w:val="14"/>
  </w:num>
  <w:num w:numId="16" w16cid:durableId="1761442238">
    <w:abstractNumId w:val="10"/>
  </w:num>
  <w:num w:numId="17" w16cid:durableId="1356343065">
    <w:abstractNumId w:val="9"/>
  </w:num>
  <w:num w:numId="18" w16cid:durableId="699597445">
    <w:abstractNumId w:val="17"/>
  </w:num>
  <w:num w:numId="19" w16cid:durableId="83500902">
    <w:abstractNumId w:val="8"/>
  </w:num>
  <w:num w:numId="20" w16cid:durableId="1052312169">
    <w:abstractNumId w:val="5"/>
  </w:num>
  <w:num w:numId="21" w16cid:durableId="1084716909">
    <w:abstractNumId w:val="19"/>
  </w:num>
  <w:num w:numId="22" w16cid:durableId="139152206">
    <w:abstractNumId w:val="15"/>
  </w:num>
  <w:num w:numId="23" w16cid:durableId="40181005">
    <w:abstractNumId w:val="2"/>
  </w:num>
  <w:num w:numId="24" w16cid:durableId="485829229">
    <w:abstractNumId w:val="23"/>
  </w:num>
  <w:num w:numId="25" w16cid:durableId="1735814090">
    <w:abstractNumId w:val="27"/>
  </w:num>
  <w:num w:numId="26" w16cid:durableId="1612712004">
    <w:abstractNumId w:val="18"/>
  </w:num>
  <w:num w:numId="27" w16cid:durableId="617109066">
    <w:abstractNumId w:val="7"/>
  </w:num>
  <w:num w:numId="28" w16cid:durableId="1853954712">
    <w:abstractNumId w:val="13"/>
  </w:num>
  <w:num w:numId="29" w16cid:durableId="784160402">
    <w:abstractNumId w:val="25"/>
  </w:num>
  <w:num w:numId="30" w16cid:durableId="321664105">
    <w:abstractNumId w:val="11"/>
  </w:num>
  <w:num w:numId="31" w16cid:durableId="1328939374">
    <w:abstractNumId w:val="24"/>
  </w:num>
  <w:num w:numId="32" w16cid:durableId="14549798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A9093D"/>
    <w:rsid w:val="00002642"/>
    <w:rsid w:val="00004654"/>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E4F9E"/>
    <w:rsid w:val="000F323E"/>
    <w:rsid w:val="00110784"/>
    <w:rsid w:val="001237B0"/>
    <w:rsid w:val="00124866"/>
    <w:rsid w:val="001401F6"/>
    <w:rsid w:val="00144EFB"/>
    <w:rsid w:val="00156B51"/>
    <w:rsid w:val="00197414"/>
    <w:rsid w:val="001B0D56"/>
    <w:rsid w:val="001B3360"/>
    <w:rsid w:val="001C2095"/>
    <w:rsid w:val="001D0736"/>
    <w:rsid w:val="001E10DE"/>
    <w:rsid w:val="001E2618"/>
    <w:rsid w:val="001F5C05"/>
    <w:rsid w:val="001F7BC5"/>
    <w:rsid w:val="00200EC7"/>
    <w:rsid w:val="00206797"/>
    <w:rsid w:val="00211FE7"/>
    <w:rsid w:val="0021311F"/>
    <w:rsid w:val="0021461C"/>
    <w:rsid w:val="00220B9B"/>
    <w:rsid w:val="002669F8"/>
    <w:rsid w:val="0028265E"/>
    <w:rsid w:val="002A3802"/>
    <w:rsid w:val="002A4639"/>
    <w:rsid w:val="002B4439"/>
    <w:rsid w:val="002C35D8"/>
    <w:rsid w:val="002D0F09"/>
    <w:rsid w:val="002E700F"/>
    <w:rsid w:val="002F517F"/>
    <w:rsid w:val="00310C8A"/>
    <w:rsid w:val="0031105D"/>
    <w:rsid w:val="003129F0"/>
    <w:rsid w:val="00316604"/>
    <w:rsid w:val="0032122F"/>
    <w:rsid w:val="00327A7B"/>
    <w:rsid w:val="0033160C"/>
    <w:rsid w:val="00332026"/>
    <w:rsid w:val="00333AAD"/>
    <w:rsid w:val="00333F79"/>
    <w:rsid w:val="0033767E"/>
    <w:rsid w:val="00337E47"/>
    <w:rsid w:val="0034262B"/>
    <w:rsid w:val="00346FEB"/>
    <w:rsid w:val="003503C9"/>
    <w:rsid w:val="003601CF"/>
    <w:rsid w:val="00367D9A"/>
    <w:rsid w:val="00370549"/>
    <w:rsid w:val="00397AB2"/>
    <w:rsid w:val="003A290D"/>
    <w:rsid w:val="003A5F71"/>
    <w:rsid w:val="003C2F6B"/>
    <w:rsid w:val="003D0860"/>
    <w:rsid w:val="003D7B43"/>
    <w:rsid w:val="003E19A5"/>
    <w:rsid w:val="003E3496"/>
    <w:rsid w:val="003F234D"/>
    <w:rsid w:val="00411045"/>
    <w:rsid w:val="004256FB"/>
    <w:rsid w:val="00445F7A"/>
    <w:rsid w:val="00475E10"/>
    <w:rsid w:val="004A7CCE"/>
    <w:rsid w:val="004C0C3F"/>
    <w:rsid w:val="004C43D2"/>
    <w:rsid w:val="004C6B8A"/>
    <w:rsid w:val="004D4D87"/>
    <w:rsid w:val="004D4D9F"/>
    <w:rsid w:val="004D4F78"/>
    <w:rsid w:val="004E4BD9"/>
    <w:rsid w:val="004E5762"/>
    <w:rsid w:val="004E792D"/>
    <w:rsid w:val="00503CB7"/>
    <w:rsid w:val="00506E3F"/>
    <w:rsid w:val="00522DD6"/>
    <w:rsid w:val="00525292"/>
    <w:rsid w:val="00533DB7"/>
    <w:rsid w:val="005729DE"/>
    <w:rsid w:val="00573C9D"/>
    <w:rsid w:val="00574576"/>
    <w:rsid w:val="00593F53"/>
    <w:rsid w:val="005978FD"/>
    <w:rsid w:val="005A20B8"/>
    <w:rsid w:val="005A586E"/>
    <w:rsid w:val="005B1DED"/>
    <w:rsid w:val="005B275C"/>
    <w:rsid w:val="005B6440"/>
    <w:rsid w:val="005B6BBD"/>
    <w:rsid w:val="005C1855"/>
    <w:rsid w:val="005F4B01"/>
    <w:rsid w:val="005F5116"/>
    <w:rsid w:val="005F7996"/>
    <w:rsid w:val="00601D66"/>
    <w:rsid w:val="00617F7D"/>
    <w:rsid w:val="006241E0"/>
    <w:rsid w:val="00642B92"/>
    <w:rsid w:val="0064312D"/>
    <w:rsid w:val="00651D44"/>
    <w:rsid w:val="00667E48"/>
    <w:rsid w:val="00671E55"/>
    <w:rsid w:val="00694C4E"/>
    <w:rsid w:val="006960F4"/>
    <w:rsid w:val="006A2477"/>
    <w:rsid w:val="006A3A69"/>
    <w:rsid w:val="006A76AD"/>
    <w:rsid w:val="006B6D4B"/>
    <w:rsid w:val="006E6A56"/>
    <w:rsid w:val="007166F1"/>
    <w:rsid w:val="00735B38"/>
    <w:rsid w:val="00741478"/>
    <w:rsid w:val="00745C2A"/>
    <w:rsid w:val="007574CB"/>
    <w:rsid w:val="007766B6"/>
    <w:rsid w:val="007831F1"/>
    <w:rsid w:val="007855C1"/>
    <w:rsid w:val="007B48AB"/>
    <w:rsid w:val="007C106A"/>
    <w:rsid w:val="007E10BC"/>
    <w:rsid w:val="007E3857"/>
    <w:rsid w:val="007E39E6"/>
    <w:rsid w:val="007E3ADB"/>
    <w:rsid w:val="007F19C0"/>
    <w:rsid w:val="007F250D"/>
    <w:rsid w:val="008102CA"/>
    <w:rsid w:val="00841014"/>
    <w:rsid w:val="00841403"/>
    <w:rsid w:val="00846719"/>
    <w:rsid w:val="008546A8"/>
    <w:rsid w:val="00857787"/>
    <w:rsid w:val="00864509"/>
    <w:rsid w:val="00870C15"/>
    <w:rsid w:val="00885BC3"/>
    <w:rsid w:val="008C3979"/>
    <w:rsid w:val="008C770D"/>
    <w:rsid w:val="008F2B87"/>
    <w:rsid w:val="00920C46"/>
    <w:rsid w:val="00922B8C"/>
    <w:rsid w:val="00922FCD"/>
    <w:rsid w:val="00946754"/>
    <w:rsid w:val="00956657"/>
    <w:rsid w:val="00965DF5"/>
    <w:rsid w:val="009802BB"/>
    <w:rsid w:val="00987E77"/>
    <w:rsid w:val="009A3397"/>
    <w:rsid w:val="009A4B5B"/>
    <w:rsid w:val="009A6CA5"/>
    <w:rsid w:val="009B1FBD"/>
    <w:rsid w:val="009D472B"/>
    <w:rsid w:val="009E2A9E"/>
    <w:rsid w:val="009F4DDF"/>
    <w:rsid w:val="009F4FE7"/>
    <w:rsid w:val="00A12248"/>
    <w:rsid w:val="00A24CBC"/>
    <w:rsid w:val="00A25ED2"/>
    <w:rsid w:val="00A5102D"/>
    <w:rsid w:val="00A57E76"/>
    <w:rsid w:val="00A618B4"/>
    <w:rsid w:val="00A61CA5"/>
    <w:rsid w:val="00A63A6C"/>
    <w:rsid w:val="00A81EF2"/>
    <w:rsid w:val="00A9093D"/>
    <w:rsid w:val="00AB538E"/>
    <w:rsid w:val="00AB7A35"/>
    <w:rsid w:val="00AC61F9"/>
    <w:rsid w:val="00AD217B"/>
    <w:rsid w:val="00AE6FF4"/>
    <w:rsid w:val="00B03112"/>
    <w:rsid w:val="00B060F1"/>
    <w:rsid w:val="00B069D9"/>
    <w:rsid w:val="00B0794A"/>
    <w:rsid w:val="00B07FC3"/>
    <w:rsid w:val="00B11B33"/>
    <w:rsid w:val="00B154F7"/>
    <w:rsid w:val="00B225C1"/>
    <w:rsid w:val="00B228FD"/>
    <w:rsid w:val="00B31872"/>
    <w:rsid w:val="00B364BA"/>
    <w:rsid w:val="00B82BFD"/>
    <w:rsid w:val="00BE0D18"/>
    <w:rsid w:val="00BE3B5A"/>
    <w:rsid w:val="00C034E4"/>
    <w:rsid w:val="00C11ED3"/>
    <w:rsid w:val="00C14214"/>
    <w:rsid w:val="00C215D9"/>
    <w:rsid w:val="00C6044C"/>
    <w:rsid w:val="00C97BBF"/>
    <w:rsid w:val="00CA7BEC"/>
    <w:rsid w:val="00CB43CD"/>
    <w:rsid w:val="00CD2A19"/>
    <w:rsid w:val="00CD7B1F"/>
    <w:rsid w:val="00CE4711"/>
    <w:rsid w:val="00D1081A"/>
    <w:rsid w:val="00D42475"/>
    <w:rsid w:val="00D528B9"/>
    <w:rsid w:val="00D825CF"/>
    <w:rsid w:val="00D91887"/>
    <w:rsid w:val="00DA3ADC"/>
    <w:rsid w:val="00DA3FA3"/>
    <w:rsid w:val="00DB1878"/>
    <w:rsid w:val="00DB5DAB"/>
    <w:rsid w:val="00DC49B0"/>
    <w:rsid w:val="00DD402D"/>
    <w:rsid w:val="00DD58CC"/>
    <w:rsid w:val="00DE03FC"/>
    <w:rsid w:val="00DE2F2B"/>
    <w:rsid w:val="00DE3223"/>
    <w:rsid w:val="00DE6CD4"/>
    <w:rsid w:val="00DF2723"/>
    <w:rsid w:val="00E203D4"/>
    <w:rsid w:val="00E33FB2"/>
    <w:rsid w:val="00E403F2"/>
    <w:rsid w:val="00E43389"/>
    <w:rsid w:val="00E6258B"/>
    <w:rsid w:val="00E71178"/>
    <w:rsid w:val="00E77529"/>
    <w:rsid w:val="00E819C5"/>
    <w:rsid w:val="00E83670"/>
    <w:rsid w:val="00E91500"/>
    <w:rsid w:val="00E94F13"/>
    <w:rsid w:val="00EA79BE"/>
    <w:rsid w:val="00EC6438"/>
    <w:rsid w:val="00EE76D2"/>
    <w:rsid w:val="00EF570D"/>
    <w:rsid w:val="00F13E0F"/>
    <w:rsid w:val="00F4640E"/>
    <w:rsid w:val="00F6379A"/>
    <w:rsid w:val="00F75750"/>
    <w:rsid w:val="00F9288F"/>
    <w:rsid w:val="00FC0730"/>
    <w:rsid w:val="00FD6126"/>
    <w:rsid w:val="00FE2623"/>
    <w:rsid w:val="00FE35E8"/>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3FDE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84"/>
    <w:rPr>
      <w:sz w:val="24"/>
    </w:rPr>
  </w:style>
  <w:style w:type="paragraph" w:styleId="Heading1">
    <w:name w:val="heading 1"/>
    <w:basedOn w:val="Normal"/>
    <w:next w:val="Normal"/>
    <w:link w:val="Heading1Char"/>
    <w:uiPriority w:val="9"/>
    <w:qFormat/>
    <w:rsid w:val="00110784"/>
    <w:pPr>
      <w:keepNext/>
      <w:keepLines/>
      <w:outlineLvl w:val="0"/>
    </w:pPr>
    <w:rPr>
      <w:rFonts w:asciiTheme="majorHAnsi" w:eastAsiaTheme="majorEastAsia" w:hAnsiTheme="majorHAnsi" w:cstheme="majorBidi"/>
      <w:b/>
      <w:color w:val="CB5577" w:themeColor="accent3"/>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2A3802"/>
    <w:pPr>
      <w:spacing w:before="240"/>
    </w:pPr>
    <w:rPr>
      <w:b/>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2A3802"/>
    <w:rPr>
      <w:b/>
      <w:color w:val="auto"/>
      <w:sz w:val="32"/>
      <w:szCs w:val="32"/>
    </w:rPr>
  </w:style>
  <w:style w:type="character" w:customStyle="1" w:styleId="Heading1Char">
    <w:name w:val="Heading 1 Char"/>
    <w:basedOn w:val="DefaultParagraphFont"/>
    <w:link w:val="Heading1"/>
    <w:uiPriority w:val="9"/>
    <w:rsid w:val="00110784"/>
    <w:rPr>
      <w:rFonts w:asciiTheme="majorHAnsi" w:eastAsiaTheme="majorEastAsia" w:hAnsiTheme="majorHAnsi" w:cstheme="majorBidi"/>
      <w:b/>
      <w:color w:val="CB5577" w:themeColor="accent3"/>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styleId="Emphasis">
    <w:name w:val="Emphasis"/>
    <w:basedOn w:val="DefaultParagraphFont"/>
    <w:uiPriority w:val="20"/>
    <w:qFormat/>
    <w:rsid w:val="00C215D9"/>
    <w:rPr>
      <w:i/>
      <w:iCs/>
    </w:rPr>
  </w:style>
  <w:style w:type="paragraph" w:styleId="HTMLPreformatted">
    <w:name w:val="HTML Preformatted"/>
    <w:basedOn w:val="Normal"/>
    <w:link w:val="HTMLPreformattedChar"/>
    <w:uiPriority w:val="99"/>
    <w:semiHidden/>
    <w:unhideWhenUsed/>
    <w:rsid w:val="005B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id-ID" w:eastAsia="id-ID"/>
    </w:rPr>
  </w:style>
  <w:style w:type="character" w:customStyle="1" w:styleId="HTMLPreformattedChar">
    <w:name w:val="HTML Preformatted Char"/>
    <w:basedOn w:val="DefaultParagraphFont"/>
    <w:link w:val="HTMLPreformatted"/>
    <w:uiPriority w:val="99"/>
    <w:semiHidden/>
    <w:rsid w:val="005B6440"/>
    <w:rPr>
      <w:rFonts w:ascii="Courier New" w:eastAsia="Times New Roman" w:hAnsi="Courier New" w:cs="Courier New"/>
      <w:color w:val="auto"/>
      <w:sz w:val="20"/>
      <w:szCs w:val="20"/>
      <w:lang w:val="id-ID" w:eastAsia="id-ID"/>
    </w:rPr>
  </w:style>
  <w:style w:type="character" w:customStyle="1" w:styleId="y2iqfc">
    <w:name w:val="y2iqfc"/>
    <w:basedOn w:val="DefaultParagraphFont"/>
    <w:rsid w:val="005B6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766032">
      <w:bodyDiv w:val="1"/>
      <w:marLeft w:val="0"/>
      <w:marRight w:val="0"/>
      <w:marTop w:val="0"/>
      <w:marBottom w:val="0"/>
      <w:divBdr>
        <w:top w:val="none" w:sz="0" w:space="0" w:color="auto"/>
        <w:left w:val="none" w:sz="0" w:space="0" w:color="auto"/>
        <w:bottom w:val="none" w:sz="0" w:space="0" w:color="auto"/>
        <w:right w:val="none" w:sz="0" w:space="0" w:color="auto"/>
      </w:divBdr>
      <w:divsChild>
        <w:div w:id="37433883">
          <w:marLeft w:val="0"/>
          <w:marRight w:val="0"/>
          <w:marTop w:val="0"/>
          <w:marBottom w:val="0"/>
          <w:divBdr>
            <w:top w:val="none" w:sz="0" w:space="0" w:color="auto"/>
            <w:left w:val="none" w:sz="0" w:space="0" w:color="auto"/>
            <w:bottom w:val="none" w:sz="0" w:space="0" w:color="auto"/>
            <w:right w:val="none" w:sz="0" w:space="0" w:color="auto"/>
          </w:divBdr>
        </w:div>
      </w:divsChild>
    </w:div>
    <w:div w:id="189689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vedabase.io/en/search/synonyms/?original=tat" TargetMode="External"/><Relationship Id="rId26" Type="http://schemas.openxmlformats.org/officeDocument/2006/relationships/hyperlink" Target="https://vedabase.io/en/search/synonyms/?original=j%C3%B1%C4%81nina%E1%B8%A5" TargetMode="External"/><Relationship Id="rId39" Type="http://schemas.openxmlformats.org/officeDocument/2006/relationships/image" Target="media/image18.png"/><Relationship Id="rId21" Type="http://schemas.openxmlformats.org/officeDocument/2006/relationships/hyperlink" Target="https://vedabase.io/en/search/synonyms/?original=paripra%C5%9Bnena"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8.png"/><Relationship Id="rId11" Type="http://schemas.openxmlformats.org/officeDocument/2006/relationships/image" Target="media/image1.jpeg"/><Relationship Id="rId24" Type="http://schemas.openxmlformats.org/officeDocument/2006/relationships/hyperlink" Target="https://vedabase.io/en/search/synonyms/?original=t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vedabase.io/en/search/synonyms/?original=upadek%E1%B9%A3yanti" TargetMode="External"/><Relationship Id="rId28" Type="http://schemas.openxmlformats.org/officeDocument/2006/relationships/hyperlink" Target="https://vedabase.io/en/search/synonyms/?original=dar%C5%9Bina%E1%B8%A5"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vedabase.io/en/search/synonyms/?original=viddhi" TargetMode="External"/><Relationship Id="rId31" Type="http://schemas.openxmlformats.org/officeDocument/2006/relationships/image" Target="media/image10.png"/><Relationship Id="rId44"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vedabase.io/en/search/synonyms/?original=sevay%C4%81" TargetMode="External"/><Relationship Id="rId27" Type="http://schemas.openxmlformats.org/officeDocument/2006/relationships/hyperlink" Target="https://vedabase.io/en/search/synonyms/?original=tattva"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vedabase.io/en/search/synonyms/?original=j%C3%B1%C4%81na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20" Type="http://schemas.openxmlformats.org/officeDocument/2006/relationships/hyperlink" Target="https://vedabase.io/en/search/synonyms/?original=pra%E1%B9%87ip%C4%81tena"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dad\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15755479F34080BE47D170EBEAC396"/>
        <w:category>
          <w:name w:val="General"/>
          <w:gallery w:val="placeholder"/>
        </w:category>
        <w:types>
          <w:type w:val="bbPlcHdr"/>
        </w:types>
        <w:behaviors>
          <w:behavior w:val="content"/>
        </w:behaviors>
        <w:guid w:val="{2A6BB7F5-5F28-4D79-9EDA-832B202489E9}"/>
      </w:docPartPr>
      <w:docPartBody>
        <w:p w:rsidR="009D579A" w:rsidRDefault="00000000">
          <w:pPr>
            <w:pStyle w:val="E615755479F34080BE47D170EBEAC396"/>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ScaGoudy">
    <w:panose1 w:val="00000400000000000000"/>
    <w:charset w:val="00"/>
    <w:family w:val="auto"/>
    <w:pitch w:val="variable"/>
    <w:sig w:usb0="00000083" w:usb1="00000000" w:usb2="00000000" w:usb3="00000000" w:csb0="00000009" w:csb1="00000000"/>
  </w:font>
  <w:font w:name="Noto Serif">
    <w:panose1 w:val="02020600060500020200"/>
    <w:charset w:val="00"/>
    <w:family w:val="roman"/>
    <w:pitch w:val="variable"/>
    <w:sig w:usb0="E00002FF" w:usb1="500078FF" w:usb2="00000029"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79463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E70"/>
    <w:rsid w:val="00535598"/>
    <w:rsid w:val="005F1048"/>
    <w:rsid w:val="006B1B2E"/>
    <w:rsid w:val="00777B22"/>
    <w:rsid w:val="00916580"/>
    <w:rsid w:val="00932E70"/>
    <w:rsid w:val="009671C0"/>
    <w:rsid w:val="009D579A"/>
    <w:rsid w:val="00C20330"/>
    <w:rsid w:val="00D40605"/>
    <w:rsid w:val="00DC73DC"/>
    <w:rsid w:val="00E83E36"/>
    <w:rsid w:val="00F66F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pPr>
      <w:spacing w:after="0"/>
      <w:jc w:val="center"/>
    </w:pPr>
    <w:rPr>
      <w:rFonts w:eastAsiaTheme="minorHAnsi"/>
      <w:i/>
      <w:color w:val="FFFFFF" w:themeColor="background1"/>
      <w:sz w:val="36"/>
      <w:szCs w:val="36"/>
      <w:lang w:val="en-US" w:eastAsia="en-US"/>
    </w:rPr>
  </w:style>
  <w:style w:type="character" w:customStyle="1" w:styleId="QuoteChar">
    <w:name w:val="Quote Char"/>
    <w:basedOn w:val="DefaultParagraphFont"/>
    <w:link w:val="Quote"/>
    <w:uiPriority w:val="29"/>
    <w:rPr>
      <w:rFonts w:eastAsiaTheme="minorHAnsi"/>
      <w:i/>
      <w:color w:val="FFFFFF" w:themeColor="background1"/>
      <w:sz w:val="36"/>
      <w:szCs w:val="36"/>
      <w:lang w:val="en-US" w:eastAsia="en-US"/>
    </w:rPr>
  </w:style>
  <w:style w:type="paragraph" w:styleId="ListBullet">
    <w:name w:val="List Bullet"/>
    <w:basedOn w:val="ListParagraph"/>
    <w:uiPriority w:val="99"/>
    <w:qFormat/>
    <w:pPr>
      <w:numPr>
        <w:numId w:val="1"/>
      </w:numPr>
      <w:ind w:left="426" w:hanging="426"/>
    </w:pPr>
    <w:rPr>
      <w:rFonts w:eastAsiaTheme="minorHAnsi"/>
      <w:color w:val="595959" w:themeColor="text1" w:themeTint="A6"/>
      <w:lang w:val="en-US" w:eastAsia="en-US"/>
    </w:rPr>
  </w:style>
  <w:style w:type="paragraph" w:styleId="ListParagraph">
    <w:name w:val="List Paragraph"/>
    <w:basedOn w:val="Normal"/>
    <w:uiPriority w:val="34"/>
    <w:qFormat/>
    <w:pPr>
      <w:ind w:left="720"/>
      <w:contextualSpacing/>
    </w:pPr>
  </w:style>
  <w:style w:type="paragraph" w:customStyle="1" w:styleId="Quote8">
    <w:name w:val="Quote 8"/>
    <w:basedOn w:val="Normal"/>
    <w:link w:val="Quote8Char"/>
    <w:qFormat/>
    <w:pPr>
      <w:spacing w:after="0"/>
      <w:jc w:val="center"/>
    </w:pPr>
    <w:rPr>
      <w:rFonts w:eastAsiaTheme="minorHAnsi"/>
      <w:i/>
      <w:color w:val="70AD47" w:themeColor="accent6"/>
      <w:sz w:val="36"/>
      <w:lang w:val="en-US" w:eastAsia="en-US"/>
    </w:rPr>
  </w:style>
  <w:style w:type="character" w:customStyle="1" w:styleId="Quote8Char">
    <w:name w:val="Quote 8 Char"/>
    <w:basedOn w:val="DefaultParagraphFont"/>
    <w:link w:val="Quote8"/>
    <w:rPr>
      <w:rFonts w:eastAsiaTheme="minorHAnsi"/>
      <w:i/>
      <w:color w:val="70AD47" w:themeColor="accent6"/>
      <w:sz w:val="36"/>
      <w:lang w:val="en-US" w:eastAsia="en-US"/>
    </w:rPr>
  </w:style>
  <w:style w:type="paragraph" w:customStyle="1" w:styleId="E615755479F34080BE47D170EBEAC396">
    <w:name w:val="E615755479F34080BE47D170EBEAC3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23</Pages>
  <Words>2766</Words>
  <Characters>15767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2023-01-11T11:27:00Z</dcterms:created>
  <dcterms:modified xsi:type="dcterms:W3CDTF">2023-01-20T09:06:00Z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